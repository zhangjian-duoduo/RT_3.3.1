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6E5" w:rsidRPr="00B42211" w:rsidRDefault="000D66E5" w:rsidP="008D037A">
      <w:pPr>
        <w:pStyle w:val="aa"/>
      </w:pPr>
      <w:bookmarkStart w:id="0" w:name="_GoBack"/>
    </w:p>
    <w:p w:rsidR="000D66E5" w:rsidRPr="00B42211" w:rsidRDefault="000D66E5" w:rsidP="008D037A">
      <w:pPr>
        <w:pStyle w:val="aa"/>
      </w:pPr>
    </w:p>
    <w:p w:rsidR="00EC54DA" w:rsidRPr="00B42211" w:rsidRDefault="00EC54DA" w:rsidP="00EC54DA">
      <w:pPr>
        <w:rPr>
          <w:rFonts w:eastAsiaTheme="minorEastAsia"/>
        </w:rPr>
      </w:pPr>
      <w:r w:rsidRPr="00B42211">
        <w:rPr>
          <w:rFonts w:eastAsiaTheme="minorEastAsia"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2759738</wp:posOffset>
            </wp:positionH>
            <wp:positionV relativeFrom="paragraph">
              <wp:posOffset>60960</wp:posOffset>
            </wp:positionV>
            <wp:extent cx="2668249" cy="693336"/>
            <wp:effectExtent l="19050" t="0" r="635" b="0"/>
            <wp:wrapSquare wrapText="bothSides"/>
            <wp:docPr id="5" name="图片 8" descr="S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HA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9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54DA" w:rsidRPr="00B42211" w:rsidRDefault="00EC54DA" w:rsidP="00EC54DA">
      <w:pPr>
        <w:rPr>
          <w:rFonts w:eastAsiaTheme="minorEastAsia"/>
        </w:rPr>
      </w:pPr>
    </w:p>
    <w:p w:rsidR="00EC54DA" w:rsidRPr="00B42211" w:rsidRDefault="00EC54DA" w:rsidP="00EC54DA">
      <w:pPr>
        <w:rPr>
          <w:rFonts w:eastAsiaTheme="minorEastAsia"/>
        </w:rPr>
      </w:pPr>
    </w:p>
    <w:p w:rsidR="00EC54DA" w:rsidRPr="00B42211" w:rsidRDefault="00EC54DA" w:rsidP="00EC54DA">
      <w:pPr>
        <w:rPr>
          <w:rFonts w:eastAsiaTheme="minorEastAsia"/>
        </w:rPr>
      </w:pPr>
    </w:p>
    <w:p w:rsidR="00EC54DA" w:rsidRPr="00B42211" w:rsidRDefault="00EC54DA" w:rsidP="00EC54DA">
      <w:pPr>
        <w:rPr>
          <w:rFonts w:eastAsiaTheme="minorEastAsia"/>
        </w:rPr>
      </w:pPr>
    </w:p>
    <w:p w:rsidR="00EC54DA" w:rsidRPr="00B42211" w:rsidRDefault="00EC54DA" w:rsidP="00EC54DA">
      <w:pPr>
        <w:rPr>
          <w:rFonts w:eastAsiaTheme="minorEastAsia"/>
        </w:rPr>
      </w:pPr>
    </w:p>
    <w:p w:rsidR="000D1641" w:rsidRPr="00B42211" w:rsidRDefault="000D1641" w:rsidP="00EC54DA">
      <w:pPr>
        <w:rPr>
          <w:rFonts w:eastAsiaTheme="minorEastAsia"/>
        </w:rPr>
      </w:pPr>
    </w:p>
    <w:p w:rsidR="000D1641" w:rsidRPr="00B42211" w:rsidRDefault="000D1641" w:rsidP="00EC54DA">
      <w:pPr>
        <w:rPr>
          <w:rFonts w:eastAsiaTheme="minorEastAsia"/>
        </w:rPr>
      </w:pPr>
    </w:p>
    <w:p w:rsidR="00195632" w:rsidRPr="00B42211" w:rsidRDefault="006B0E72" w:rsidP="00195632">
      <w:pPr>
        <w:rPr>
          <w:rFonts w:eastAsia="黑体"/>
          <w:sz w:val="36"/>
          <w:szCs w:val="36"/>
        </w:rPr>
      </w:pPr>
      <w:r w:rsidRPr="00B42211">
        <w:rPr>
          <w:rFonts w:eastAsia="黑体"/>
          <w:sz w:val="36"/>
          <w:szCs w:val="36"/>
        </w:rPr>
        <w:t>FH8852V310/FH8856V310</w:t>
      </w:r>
      <w:r w:rsidR="00195632" w:rsidRPr="00B42211">
        <w:rPr>
          <w:rFonts w:eastAsia="黑体"/>
          <w:sz w:val="36"/>
          <w:szCs w:val="36"/>
        </w:rPr>
        <w:t xml:space="preserve"> </w:t>
      </w:r>
      <w:r w:rsidR="00195632" w:rsidRPr="00B42211">
        <w:rPr>
          <w:rFonts w:eastAsia="黑体"/>
          <w:sz w:val="36"/>
          <w:szCs w:val="36"/>
        </w:rPr>
        <w:t>硬件设计</w:t>
      </w:r>
    </w:p>
    <w:p w:rsidR="00195632" w:rsidRPr="00B42211" w:rsidRDefault="00C3761D" w:rsidP="00195632">
      <w:pPr>
        <w:rPr>
          <w:rFonts w:eastAsia="黑体"/>
          <w:sz w:val="36"/>
          <w:szCs w:val="36"/>
          <w:lang w:val="zh-CN"/>
        </w:rPr>
      </w:pPr>
      <w:r w:rsidRPr="00B42211">
        <w:rPr>
          <w:rFonts w:eastAsia="黑体"/>
          <w:sz w:val="36"/>
          <w:szCs w:val="36"/>
          <w:lang w:val="zh-CN"/>
        </w:rPr>
        <w:t>Checklist</w:t>
      </w:r>
    </w:p>
    <w:p w:rsidR="00EC54DA" w:rsidRPr="00B42211" w:rsidRDefault="00EC54DA" w:rsidP="00EC54DA">
      <w:pPr>
        <w:rPr>
          <w:rFonts w:eastAsiaTheme="minorEastAsia"/>
        </w:rPr>
      </w:pPr>
    </w:p>
    <w:p w:rsidR="00EC54DA" w:rsidRPr="00B42211" w:rsidRDefault="00EC54DA" w:rsidP="00EC54DA">
      <w:pPr>
        <w:rPr>
          <w:rFonts w:eastAsiaTheme="minorEastAsia"/>
        </w:rPr>
      </w:pPr>
    </w:p>
    <w:p w:rsidR="00EC54DA" w:rsidRPr="00B42211" w:rsidRDefault="00EC54DA" w:rsidP="00C333A4">
      <w:pPr>
        <w:spacing w:before="100" w:after="100" w:line="480" w:lineRule="auto"/>
        <w:ind w:left="-420" w:right="-420" w:firstLine="420"/>
        <w:outlineLvl w:val="0"/>
        <w:rPr>
          <w:rFonts w:eastAsiaTheme="minorEastAsia"/>
          <w:sz w:val="18"/>
          <w:szCs w:val="18"/>
        </w:rPr>
      </w:pPr>
      <w:bookmarkStart w:id="1" w:name="_Toc408583483"/>
      <w:bookmarkStart w:id="2" w:name="_Toc408585359"/>
      <w:bookmarkStart w:id="3" w:name="_Toc409097160"/>
      <w:bookmarkStart w:id="4" w:name="_Toc457393688"/>
      <w:bookmarkStart w:id="5" w:name="_Toc43213521"/>
      <w:bookmarkStart w:id="6" w:name="_Toc133309427"/>
      <w:r w:rsidRPr="00B42211">
        <w:rPr>
          <w:rFonts w:eastAsiaTheme="minorEastAsia"/>
          <w:sz w:val="18"/>
          <w:szCs w:val="18"/>
        </w:rPr>
        <w:t>文档版本：</w:t>
      </w:r>
      <w:r w:rsidRPr="00B42211">
        <w:rPr>
          <w:rFonts w:eastAsiaTheme="minorEastAsia"/>
          <w:sz w:val="18"/>
          <w:szCs w:val="18"/>
        </w:rPr>
        <w:t>V</w:t>
      </w:r>
      <w:bookmarkEnd w:id="1"/>
      <w:bookmarkEnd w:id="2"/>
      <w:bookmarkEnd w:id="3"/>
      <w:bookmarkEnd w:id="4"/>
      <w:r w:rsidR="009B557D" w:rsidRPr="00B42211">
        <w:rPr>
          <w:rFonts w:eastAsiaTheme="minorEastAsia"/>
          <w:sz w:val="18"/>
          <w:szCs w:val="18"/>
        </w:rPr>
        <w:t>1.</w:t>
      </w:r>
      <w:bookmarkEnd w:id="5"/>
      <w:r w:rsidR="006B0E72" w:rsidRPr="00B42211">
        <w:rPr>
          <w:rFonts w:eastAsiaTheme="minorEastAsia"/>
          <w:sz w:val="18"/>
          <w:szCs w:val="18"/>
        </w:rPr>
        <w:t>0</w:t>
      </w:r>
      <w:bookmarkEnd w:id="6"/>
    </w:p>
    <w:p w:rsidR="00EC54DA" w:rsidRPr="00B42211" w:rsidRDefault="00EC54DA" w:rsidP="00EC54DA">
      <w:pPr>
        <w:spacing w:line="480" w:lineRule="auto"/>
        <w:ind w:left="-420" w:right="-420" w:firstLine="420"/>
        <w:rPr>
          <w:rFonts w:eastAsiaTheme="minorEastAsia"/>
          <w:sz w:val="18"/>
          <w:szCs w:val="18"/>
        </w:rPr>
      </w:pPr>
      <w:r w:rsidRPr="00B42211">
        <w:rPr>
          <w:rFonts w:eastAsiaTheme="minorEastAsia"/>
          <w:sz w:val="18"/>
          <w:szCs w:val="18"/>
        </w:rPr>
        <w:t>发布日期：</w:t>
      </w:r>
      <w:r w:rsidRPr="00B42211">
        <w:rPr>
          <w:rFonts w:eastAsiaTheme="minorEastAsia"/>
          <w:sz w:val="18"/>
          <w:szCs w:val="18"/>
        </w:rPr>
        <w:t>20</w:t>
      </w:r>
      <w:r w:rsidR="00F33552" w:rsidRPr="00B42211">
        <w:rPr>
          <w:rFonts w:eastAsiaTheme="minorEastAsia"/>
          <w:sz w:val="18"/>
          <w:szCs w:val="18"/>
        </w:rPr>
        <w:t>2</w:t>
      </w:r>
      <w:r w:rsidR="006B0E72" w:rsidRPr="00B42211">
        <w:rPr>
          <w:rFonts w:eastAsiaTheme="minorEastAsia"/>
          <w:sz w:val="18"/>
          <w:szCs w:val="18"/>
        </w:rPr>
        <w:t>3</w:t>
      </w:r>
      <w:r w:rsidRPr="00B42211">
        <w:rPr>
          <w:rFonts w:eastAsiaTheme="minorEastAsia"/>
          <w:sz w:val="18"/>
          <w:szCs w:val="18"/>
        </w:rPr>
        <w:t>-</w:t>
      </w:r>
      <w:r w:rsidR="006B0E72" w:rsidRPr="00B42211">
        <w:rPr>
          <w:rFonts w:eastAsiaTheme="minorEastAsia"/>
          <w:sz w:val="18"/>
          <w:szCs w:val="18"/>
        </w:rPr>
        <w:t>03</w:t>
      </w:r>
      <w:r w:rsidRPr="00B42211">
        <w:rPr>
          <w:rFonts w:eastAsiaTheme="minorEastAsia"/>
          <w:sz w:val="18"/>
          <w:szCs w:val="18"/>
        </w:rPr>
        <w:t>-</w:t>
      </w:r>
      <w:r w:rsidR="0058246B" w:rsidRPr="00B42211">
        <w:rPr>
          <w:rFonts w:eastAsiaTheme="minorEastAsia"/>
          <w:sz w:val="18"/>
          <w:szCs w:val="18"/>
        </w:rPr>
        <w:t>27</w:t>
      </w:r>
    </w:p>
    <w:p w:rsidR="001F60ED" w:rsidRPr="00B42211" w:rsidRDefault="001F60ED" w:rsidP="002F60C4">
      <w:pPr>
        <w:spacing w:before="100" w:after="100"/>
        <w:rPr>
          <w:rFonts w:eastAsiaTheme="minorEastAsia"/>
        </w:rPr>
      </w:pPr>
    </w:p>
    <w:p w:rsidR="001F60ED" w:rsidRPr="00B42211" w:rsidRDefault="001F60ED" w:rsidP="00EC54DA">
      <w:pPr>
        <w:rPr>
          <w:rFonts w:eastAsiaTheme="minorEastAsia"/>
        </w:rPr>
      </w:pPr>
    </w:p>
    <w:p w:rsidR="004E643E" w:rsidRPr="00B42211" w:rsidRDefault="004E643E" w:rsidP="00EC54DA">
      <w:pPr>
        <w:rPr>
          <w:rFonts w:eastAsiaTheme="minorEastAsia"/>
        </w:rPr>
      </w:pPr>
    </w:p>
    <w:p w:rsidR="007E550B" w:rsidRPr="00B42211" w:rsidRDefault="007E550B" w:rsidP="002B2B88">
      <w:pPr>
        <w:spacing w:before="100" w:after="100"/>
        <w:rPr>
          <w:rFonts w:eastAsiaTheme="minorEastAsia"/>
        </w:rPr>
      </w:pPr>
    </w:p>
    <w:p w:rsidR="0029088D" w:rsidRPr="00B42211" w:rsidRDefault="0029088D" w:rsidP="00595287">
      <w:pPr>
        <w:spacing w:before="100" w:after="100"/>
        <w:rPr>
          <w:rFonts w:eastAsiaTheme="minorEastAsia"/>
        </w:rPr>
        <w:sectPr w:rsidR="0029088D" w:rsidRPr="00B42211" w:rsidSect="008D037A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EC54DA" w:rsidRPr="00B42211" w:rsidRDefault="00EC54DA" w:rsidP="00F1217B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B42211">
        <w:rPr>
          <w:rFonts w:eastAsia="黑体"/>
          <w:sz w:val="30"/>
          <w:szCs w:val="30"/>
        </w:rPr>
        <w:lastRenderedPageBreak/>
        <w:t>上海富瀚微电子股份有限公司</w:t>
      </w:r>
    </w:p>
    <w:p w:rsidR="00517667" w:rsidRPr="00B42211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B42211">
        <w:rPr>
          <w:rFonts w:eastAsia="黑体"/>
          <w:sz w:val="24"/>
        </w:rPr>
        <w:t>地址：</w:t>
      </w:r>
      <w:r w:rsidR="0087046A" w:rsidRPr="00B42211">
        <w:rPr>
          <w:rFonts w:eastAsia="黑体"/>
          <w:sz w:val="24"/>
        </w:rPr>
        <w:t>上海市</w:t>
      </w:r>
      <w:proofErr w:type="gramStart"/>
      <w:r w:rsidR="0087046A" w:rsidRPr="00B42211">
        <w:rPr>
          <w:rFonts w:eastAsia="黑体"/>
          <w:sz w:val="24"/>
        </w:rPr>
        <w:t>徐汇区宜山路</w:t>
      </w:r>
      <w:proofErr w:type="gramEnd"/>
      <w:r w:rsidR="0087046A" w:rsidRPr="00B42211">
        <w:rPr>
          <w:rFonts w:eastAsia="黑体"/>
          <w:sz w:val="24"/>
        </w:rPr>
        <w:t>717</w:t>
      </w:r>
      <w:r w:rsidR="0087046A" w:rsidRPr="00B42211">
        <w:rPr>
          <w:rFonts w:eastAsia="黑体"/>
          <w:sz w:val="24"/>
        </w:rPr>
        <w:t>号</w:t>
      </w:r>
      <w:r w:rsidR="0087046A" w:rsidRPr="00B42211">
        <w:rPr>
          <w:rFonts w:eastAsia="黑体"/>
          <w:sz w:val="24"/>
        </w:rPr>
        <w:t>2</w:t>
      </w:r>
      <w:r w:rsidR="0087046A" w:rsidRPr="00B42211">
        <w:rPr>
          <w:rFonts w:eastAsia="黑体"/>
          <w:sz w:val="24"/>
        </w:rPr>
        <w:t>号楼</w:t>
      </w:r>
      <w:r w:rsidR="0087046A" w:rsidRPr="00B42211">
        <w:rPr>
          <w:rFonts w:eastAsia="黑体"/>
          <w:sz w:val="24"/>
        </w:rPr>
        <w:t>6</w:t>
      </w:r>
      <w:r w:rsidR="0087046A" w:rsidRPr="00B42211">
        <w:rPr>
          <w:rFonts w:eastAsia="黑体"/>
          <w:sz w:val="24"/>
        </w:rPr>
        <w:t>楼</w:t>
      </w:r>
    </w:p>
    <w:p w:rsidR="00EC54DA" w:rsidRPr="00B42211" w:rsidRDefault="0087046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B42211">
        <w:rPr>
          <w:rFonts w:eastAsia="黑体"/>
          <w:sz w:val="24"/>
        </w:rPr>
        <w:t>邮编：</w:t>
      </w:r>
      <w:r w:rsidRPr="00B42211">
        <w:rPr>
          <w:rFonts w:eastAsia="黑体"/>
          <w:sz w:val="24"/>
        </w:rPr>
        <w:t>200233</w:t>
      </w:r>
    </w:p>
    <w:p w:rsidR="00EC54DA" w:rsidRPr="00B42211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B42211">
        <w:rPr>
          <w:rFonts w:eastAsia="黑体"/>
          <w:sz w:val="24"/>
        </w:rPr>
        <w:t>网址：</w:t>
      </w:r>
      <w:r w:rsidRPr="00B42211">
        <w:rPr>
          <w:rFonts w:eastAsia="黑体"/>
          <w:sz w:val="24"/>
        </w:rPr>
        <w:t>www.fullhan.com</w:t>
      </w:r>
    </w:p>
    <w:p w:rsidR="00EC54DA" w:rsidRPr="00B42211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B42211">
        <w:rPr>
          <w:rFonts w:eastAsia="黑体"/>
          <w:sz w:val="24"/>
        </w:rPr>
        <w:t>传真：</w:t>
      </w:r>
      <w:r w:rsidRPr="00B42211">
        <w:rPr>
          <w:rFonts w:eastAsia="黑体"/>
          <w:sz w:val="24"/>
        </w:rPr>
        <w:t>021 64066786</w:t>
      </w:r>
    </w:p>
    <w:p w:rsidR="00EC54DA" w:rsidRPr="00B42211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B42211">
        <w:rPr>
          <w:rFonts w:eastAsia="黑体"/>
          <w:sz w:val="24"/>
        </w:rPr>
        <w:t>电话：</w:t>
      </w:r>
      <w:r w:rsidRPr="00B42211">
        <w:rPr>
          <w:rFonts w:eastAsia="黑体"/>
          <w:sz w:val="24"/>
        </w:rPr>
        <w:t>021 61121558</w:t>
      </w:r>
    </w:p>
    <w:p w:rsidR="00EC54DA" w:rsidRPr="00B42211" w:rsidRDefault="00EC54DA" w:rsidP="002F60C4">
      <w:pPr>
        <w:autoSpaceDE w:val="0"/>
        <w:autoSpaceDN w:val="0"/>
        <w:adjustRightInd w:val="0"/>
        <w:ind w:left="-420" w:right="-420" w:firstLineChars="200" w:firstLine="480"/>
        <w:rPr>
          <w:rFonts w:eastAsia="黑体"/>
          <w:sz w:val="24"/>
        </w:rPr>
      </w:pPr>
      <w:r w:rsidRPr="00B42211">
        <w:rPr>
          <w:rFonts w:eastAsia="黑体"/>
          <w:sz w:val="24"/>
        </w:rPr>
        <w:t>邮箱：</w:t>
      </w:r>
      <w:r w:rsidRPr="00B42211">
        <w:rPr>
          <w:rFonts w:eastAsia="黑体"/>
          <w:sz w:val="24"/>
        </w:rPr>
        <w:t>sales@fullhan.com</w:t>
      </w:r>
    </w:p>
    <w:p w:rsidR="00EC54DA" w:rsidRPr="00B42211" w:rsidRDefault="00EC54DA" w:rsidP="000B0962">
      <w:pPr>
        <w:rPr>
          <w:rFonts w:eastAsiaTheme="minorEastAsia"/>
        </w:rPr>
      </w:pPr>
    </w:p>
    <w:p w:rsidR="00EC54DA" w:rsidRPr="00B42211" w:rsidRDefault="00EC54DA" w:rsidP="000B0962">
      <w:pPr>
        <w:rPr>
          <w:rFonts w:eastAsiaTheme="minorEastAsia"/>
        </w:rPr>
      </w:pPr>
    </w:p>
    <w:p w:rsidR="00EC54DA" w:rsidRPr="00B42211" w:rsidRDefault="00EC54DA" w:rsidP="002F60C4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B42211">
        <w:rPr>
          <w:rFonts w:eastAsia="黑体"/>
          <w:sz w:val="30"/>
          <w:szCs w:val="30"/>
        </w:rPr>
        <w:t>版权所有</w:t>
      </w:r>
      <w:r w:rsidRPr="00B42211">
        <w:rPr>
          <w:rFonts w:eastAsia="黑体"/>
          <w:sz w:val="30"/>
          <w:szCs w:val="30"/>
        </w:rPr>
        <w:t>©</w:t>
      </w:r>
      <w:r w:rsidRPr="00B42211">
        <w:rPr>
          <w:rFonts w:eastAsia="黑体"/>
          <w:sz w:val="30"/>
          <w:szCs w:val="30"/>
        </w:rPr>
        <w:t>上海富瀚微电子股份有限公司。保留一切权利。</w:t>
      </w:r>
    </w:p>
    <w:p w:rsidR="00EC54DA" w:rsidRPr="00B42211" w:rsidRDefault="00EC54DA" w:rsidP="000B0962">
      <w:pPr>
        <w:rPr>
          <w:rFonts w:eastAsia="黑体"/>
          <w:szCs w:val="21"/>
        </w:rPr>
      </w:pPr>
      <w:r w:rsidRPr="00B42211">
        <w:rPr>
          <w:rFonts w:eastAsia="黑体"/>
          <w:sz w:val="24"/>
        </w:rPr>
        <w:t>非经本公司书面许可，任何单位和个人不得擅自摘抄、复制本文档内容的部分或全部，并不得以任何形式传播。</w:t>
      </w:r>
    </w:p>
    <w:p w:rsidR="00EC54DA" w:rsidRPr="00B42211" w:rsidRDefault="00EC54DA" w:rsidP="000B0962">
      <w:pPr>
        <w:rPr>
          <w:rFonts w:eastAsiaTheme="minorEastAsia"/>
        </w:rPr>
      </w:pPr>
    </w:p>
    <w:p w:rsidR="00EC54DA" w:rsidRPr="00B42211" w:rsidRDefault="00EC54DA" w:rsidP="00F1217B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B42211">
        <w:rPr>
          <w:rFonts w:eastAsia="黑体"/>
          <w:sz w:val="30"/>
          <w:szCs w:val="30"/>
        </w:rPr>
        <w:t>商标申明</w:t>
      </w:r>
    </w:p>
    <w:p w:rsidR="00EC54DA" w:rsidRPr="00B42211" w:rsidRDefault="00EC54DA" w:rsidP="000B0962">
      <w:pPr>
        <w:rPr>
          <w:rFonts w:eastAsia="黑体"/>
          <w:sz w:val="24"/>
        </w:rPr>
      </w:pPr>
      <w:r w:rsidRPr="00B42211">
        <w:rPr>
          <w:rFonts w:eastAsia="黑体"/>
          <w:noProof/>
          <w:sz w:val="24"/>
        </w:rPr>
        <w:drawing>
          <wp:inline distT="0" distB="0" distL="0" distR="0" wp14:anchorId="2274293E" wp14:editId="5D5EF761">
            <wp:extent cx="971550" cy="257175"/>
            <wp:effectExtent l="19050" t="0" r="0" b="0"/>
            <wp:docPr id="1" name="图片 2" descr="SH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2211">
        <w:rPr>
          <w:rFonts w:eastAsia="黑体"/>
          <w:sz w:val="24"/>
        </w:rPr>
        <w:t>、富瀚均为上海富瀚微电子股份有限公司的商标。</w:t>
      </w:r>
    </w:p>
    <w:p w:rsidR="00EC54DA" w:rsidRPr="00B42211" w:rsidRDefault="00EC54DA" w:rsidP="000B0962">
      <w:pPr>
        <w:rPr>
          <w:rFonts w:eastAsia="黑体"/>
          <w:sz w:val="24"/>
        </w:rPr>
      </w:pPr>
      <w:r w:rsidRPr="00B42211">
        <w:rPr>
          <w:rFonts w:eastAsia="黑体"/>
          <w:sz w:val="24"/>
        </w:rPr>
        <w:t>本文档提及的其他所有商标或注册商标，由各自的所有人拥有。</w:t>
      </w:r>
    </w:p>
    <w:p w:rsidR="00EC54DA" w:rsidRPr="00B42211" w:rsidRDefault="00EC54DA" w:rsidP="000B0962">
      <w:pPr>
        <w:rPr>
          <w:rFonts w:eastAsiaTheme="minorEastAsia"/>
        </w:rPr>
      </w:pPr>
    </w:p>
    <w:p w:rsidR="00EC54DA" w:rsidRPr="00B42211" w:rsidRDefault="00EC54DA" w:rsidP="0055200C">
      <w:pPr>
        <w:autoSpaceDE w:val="0"/>
        <w:autoSpaceDN w:val="0"/>
        <w:adjustRightInd w:val="0"/>
        <w:ind w:left="-420" w:right="-420" w:firstLineChars="150" w:firstLine="450"/>
        <w:rPr>
          <w:rFonts w:eastAsia="黑体"/>
          <w:sz w:val="30"/>
          <w:szCs w:val="30"/>
        </w:rPr>
      </w:pPr>
      <w:r w:rsidRPr="00B42211">
        <w:rPr>
          <w:rFonts w:eastAsia="黑体"/>
          <w:sz w:val="30"/>
          <w:szCs w:val="30"/>
        </w:rPr>
        <w:t>注意</w:t>
      </w:r>
    </w:p>
    <w:p w:rsidR="00D874B3" w:rsidRPr="00B42211" w:rsidRDefault="00EC54DA" w:rsidP="00480038">
      <w:pPr>
        <w:spacing w:before="100" w:after="100"/>
        <w:sectPr w:rsidR="00D874B3" w:rsidRPr="00B42211" w:rsidSect="00E9259D">
          <w:headerReference w:type="first" r:id="rId14"/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12"/>
        </w:sectPr>
      </w:pPr>
      <w:r w:rsidRPr="00B42211">
        <w:rPr>
          <w:rFonts w:eastAsia="黑体"/>
          <w:sz w:val="24"/>
        </w:rPr>
        <w:t>由于产品版本升级或其他原因，本文档内容会不定期进行更新。除非另有约定，本文档仅作为使用指导，本文档中的所有陈述、信息和建议不构成任何</w:t>
      </w:r>
      <w:r w:rsidR="00245F50" w:rsidRPr="00B42211">
        <w:rPr>
          <w:rFonts w:eastAsia="黑体"/>
          <w:sz w:val="24"/>
        </w:rPr>
        <w:t>明示或暗示的担保。</w:t>
      </w:r>
      <w:bookmarkStart w:id="7" w:name="_Toc522156959"/>
      <w:bookmarkStart w:id="8" w:name="_Toc522157262"/>
      <w:bookmarkStart w:id="9" w:name="_Toc522158909"/>
      <w:bookmarkStart w:id="10" w:name="_Toc48380222"/>
    </w:p>
    <w:p w:rsidR="006D6161" w:rsidRPr="00B42211" w:rsidRDefault="006D6161" w:rsidP="002B2B88">
      <w:pPr>
        <w:pStyle w:val="ae"/>
        <w:rPr>
          <w:rFonts w:ascii="Times New Roman" w:hAnsi="Times New Roman"/>
        </w:rPr>
      </w:pPr>
      <w:bookmarkStart w:id="11" w:name="_Toc522156960"/>
      <w:bookmarkStart w:id="12" w:name="_Toc522157263"/>
      <w:bookmarkStart w:id="13" w:name="_Toc522158910"/>
      <w:bookmarkStart w:id="14" w:name="_Toc48380223"/>
      <w:bookmarkEnd w:id="7"/>
      <w:bookmarkEnd w:id="8"/>
      <w:bookmarkEnd w:id="9"/>
      <w:bookmarkEnd w:id="10"/>
      <w:r w:rsidRPr="00B42211">
        <w:rPr>
          <w:rFonts w:ascii="Times New Roman" w:hAnsi="Times New Roman"/>
        </w:rPr>
        <w:lastRenderedPageBreak/>
        <w:t>修订记录</w:t>
      </w:r>
      <w:bookmarkEnd w:id="11"/>
      <w:bookmarkEnd w:id="12"/>
      <w:bookmarkEnd w:id="13"/>
      <w:bookmarkEnd w:id="14"/>
    </w:p>
    <w:tbl>
      <w:tblPr>
        <w:tblpPr w:leftFromText="180" w:rightFromText="180" w:vertAnchor="text" w:horzAnchor="margin" w:tblpY="6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6"/>
        <w:gridCol w:w="1218"/>
        <w:gridCol w:w="1698"/>
        <w:gridCol w:w="4568"/>
      </w:tblGrid>
      <w:tr w:rsidR="006D6161" w:rsidRPr="00B42211" w:rsidTr="00902E9D">
        <w:trPr>
          <w:trHeight w:val="302"/>
        </w:trPr>
        <w:tc>
          <w:tcPr>
            <w:tcW w:w="870" w:type="pct"/>
          </w:tcPr>
          <w:p w:rsidR="006D6161" w:rsidRPr="00B42211" w:rsidRDefault="006D6161" w:rsidP="00902E9D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修订时间</w:t>
            </w:r>
          </w:p>
        </w:tc>
        <w:tc>
          <w:tcPr>
            <w:tcW w:w="672" w:type="pct"/>
          </w:tcPr>
          <w:p w:rsidR="006D6161" w:rsidRPr="00B42211" w:rsidRDefault="006D6161" w:rsidP="00902E9D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修订版本</w:t>
            </w:r>
          </w:p>
        </w:tc>
        <w:tc>
          <w:tcPr>
            <w:tcW w:w="937" w:type="pct"/>
          </w:tcPr>
          <w:p w:rsidR="006D6161" w:rsidRPr="00B42211" w:rsidRDefault="006D6161" w:rsidP="00902E9D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修订人</w:t>
            </w:r>
          </w:p>
        </w:tc>
        <w:tc>
          <w:tcPr>
            <w:tcW w:w="2521" w:type="pct"/>
          </w:tcPr>
          <w:p w:rsidR="006D6161" w:rsidRPr="00B42211" w:rsidRDefault="006D6161" w:rsidP="00902E9D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修订描述</w:t>
            </w:r>
          </w:p>
        </w:tc>
      </w:tr>
      <w:tr w:rsidR="006D6161" w:rsidRPr="00B42211" w:rsidTr="00902E9D">
        <w:trPr>
          <w:trHeight w:val="297"/>
        </w:trPr>
        <w:tc>
          <w:tcPr>
            <w:tcW w:w="870" w:type="pct"/>
          </w:tcPr>
          <w:p w:rsidR="006D6161" w:rsidRPr="00B42211" w:rsidRDefault="00914501" w:rsidP="00DD2DEE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202</w:t>
            </w:r>
            <w:r w:rsidR="00DD2DEE" w:rsidRPr="00B42211">
              <w:rPr>
                <w:rFonts w:eastAsiaTheme="minorEastAsia"/>
              </w:rPr>
              <w:t>3</w:t>
            </w:r>
            <w:r w:rsidR="006D6161" w:rsidRPr="00B42211">
              <w:rPr>
                <w:rFonts w:eastAsiaTheme="minorEastAsia"/>
              </w:rPr>
              <w:t>-</w:t>
            </w:r>
            <w:r w:rsidR="00DD2DEE" w:rsidRPr="00B42211">
              <w:rPr>
                <w:rFonts w:eastAsiaTheme="minorEastAsia"/>
              </w:rPr>
              <w:t>03</w:t>
            </w:r>
            <w:r w:rsidR="006D6161" w:rsidRPr="00B42211">
              <w:rPr>
                <w:rFonts w:eastAsiaTheme="minorEastAsia"/>
              </w:rPr>
              <w:t>-</w:t>
            </w:r>
            <w:r w:rsidR="00DD2DEE" w:rsidRPr="00B42211">
              <w:rPr>
                <w:rFonts w:eastAsiaTheme="minorEastAsia"/>
              </w:rPr>
              <w:t>27</w:t>
            </w:r>
          </w:p>
        </w:tc>
        <w:tc>
          <w:tcPr>
            <w:tcW w:w="672" w:type="pct"/>
          </w:tcPr>
          <w:p w:rsidR="006D6161" w:rsidRPr="00B42211" w:rsidRDefault="006D6161" w:rsidP="00902E9D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V1.0</w:t>
            </w:r>
          </w:p>
        </w:tc>
        <w:tc>
          <w:tcPr>
            <w:tcW w:w="937" w:type="pct"/>
          </w:tcPr>
          <w:p w:rsidR="006D6161" w:rsidRPr="00B42211" w:rsidRDefault="00583576" w:rsidP="006A3AEE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Hu</w:t>
            </w:r>
          </w:p>
        </w:tc>
        <w:tc>
          <w:tcPr>
            <w:tcW w:w="2521" w:type="pct"/>
          </w:tcPr>
          <w:p w:rsidR="00583576" w:rsidRPr="00B42211" w:rsidRDefault="00583576" w:rsidP="00902E9D">
            <w:pPr>
              <w:rPr>
                <w:rFonts w:eastAsiaTheme="minorEastAsia"/>
              </w:rPr>
            </w:pPr>
            <w:r w:rsidRPr="00B42211">
              <w:rPr>
                <w:rFonts w:eastAsiaTheme="minorEastAsia"/>
              </w:rPr>
              <w:t>新版发布</w:t>
            </w:r>
          </w:p>
        </w:tc>
      </w:tr>
      <w:tr w:rsidR="00847D4E" w:rsidRPr="00B42211" w:rsidTr="00902E9D">
        <w:trPr>
          <w:trHeight w:val="297"/>
        </w:trPr>
        <w:tc>
          <w:tcPr>
            <w:tcW w:w="870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672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937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</w:tr>
      <w:tr w:rsidR="00847D4E" w:rsidRPr="00B42211" w:rsidTr="00902E9D">
        <w:trPr>
          <w:trHeight w:val="297"/>
        </w:trPr>
        <w:tc>
          <w:tcPr>
            <w:tcW w:w="870" w:type="pct"/>
          </w:tcPr>
          <w:p w:rsidR="00847D4E" w:rsidRPr="00B42211" w:rsidRDefault="00847D4E" w:rsidP="00847D4E">
            <w:pPr>
              <w:rPr>
                <w:rFonts w:eastAsiaTheme="minorEastAsia"/>
                <w:i/>
              </w:rPr>
            </w:pPr>
          </w:p>
        </w:tc>
        <w:tc>
          <w:tcPr>
            <w:tcW w:w="672" w:type="pct"/>
          </w:tcPr>
          <w:p w:rsidR="00847D4E" w:rsidRPr="00B42211" w:rsidRDefault="00847D4E" w:rsidP="00847D4E">
            <w:pPr>
              <w:rPr>
                <w:rFonts w:eastAsiaTheme="minorEastAsia"/>
                <w:i/>
              </w:rPr>
            </w:pPr>
          </w:p>
        </w:tc>
        <w:tc>
          <w:tcPr>
            <w:tcW w:w="937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B42211" w:rsidRDefault="00847D4E" w:rsidP="005E05DF">
            <w:pPr>
              <w:rPr>
                <w:rFonts w:eastAsiaTheme="minorEastAsia"/>
              </w:rPr>
            </w:pPr>
          </w:p>
        </w:tc>
      </w:tr>
      <w:tr w:rsidR="00847D4E" w:rsidRPr="00B42211" w:rsidTr="00902E9D">
        <w:trPr>
          <w:trHeight w:val="297"/>
        </w:trPr>
        <w:tc>
          <w:tcPr>
            <w:tcW w:w="870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672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937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</w:tr>
      <w:tr w:rsidR="00847D4E" w:rsidRPr="00B42211" w:rsidTr="00902E9D">
        <w:trPr>
          <w:trHeight w:val="297"/>
        </w:trPr>
        <w:tc>
          <w:tcPr>
            <w:tcW w:w="870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672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937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  <w:tc>
          <w:tcPr>
            <w:tcW w:w="2521" w:type="pct"/>
          </w:tcPr>
          <w:p w:rsidR="00847D4E" w:rsidRPr="00B42211" w:rsidRDefault="00847D4E" w:rsidP="00847D4E">
            <w:pPr>
              <w:rPr>
                <w:rFonts w:eastAsiaTheme="minorEastAsia"/>
              </w:rPr>
            </w:pPr>
          </w:p>
        </w:tc>
      </w:tr>
    </w:tbl>
    <w:p w:rsidR="00481FBF" w:rsidRPr="00B42211" w:rsidRDefault="0011332C" w:rsidP="002C53FE">
      <w:pPr>
        <w:pStyle w:val="ad"/>
        <w:rPr>
          <w:rFonts w:ascii="Times New Roman" w:hAnsi="Times New Roman" w:cs="Times New Roman"/>
          <w:u w:color="0070C0"/>
        </w:rPr>
      </w:pPr>
      <w:r w:rsidRPr="00B42211">
        <w:rPr>
          <w:rFonts w:ascii="Times New Roman" w:hAnsi="Times New Roman" w:cs="Times New Roman"/>
        </w:rPr>
        <w:br w:type="page"/>
      </w:r>
      <w:r w:rsidRPr="00B42211">
        <w:rPr>
          <w:rFonts w:ascii="Times New Roman" w:hAnsi="Times New Roman" w:cs="Times New Roman"/>
          <w:u w:color="0070C0"/>
        </w:rPr>
        <w:lastRenderedPageBreak/>
        <w:t>目录</w:t>
      </w:r>
    </w:p>
    <w:p w:rsidR="00B42211" w:rsidRPr="00B42211" w:rsidRDefault="00F01CB3">
      <w:pPr>
        <w:pStyle w:val="10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1"/>
          <w:szCs w:val="22"/>
        </w:rPr>
      </w:pPr>
      <w:r w:rsidRPr="00B42211">
        <w:rPr>
          <w:rFonts w:ascii="Times New Roman" w:hAnsi="Times New Roman"/>
          <w:smallCaps/>
        </w:rPr>
        <w:fldChar w:fldCharType="begin"/>
      </w:r>
      <w:r w:rsidRPr="00B42211">
        <w:rPr>
          <w:rFonts w:ascii="Times New Roman" w:hAnsi="Times New Roman"/>
          <w:smallCaps/>
        </w:rPr>
        <w:instrText xml:space="preserve"> TOC \o "1-3" \h \z \u </w:instrText>
      </w:r>
      <w:r w:rsidRPr="00B42211">
        <w:rPr>
          <w:rFonts w:ascii="Times New Roman" w:hAnsi="Times New Roman"/>
          <w:smallCaps/>
        </w:rPr>
        <w:fldChar w:fldCharType="separate"/>
      </w:r>
      <w:hyperlink w:anchor="_Toc133309427" w:history="1">
        <w:r w:rsidR="00B42211" w:rsidRPr="00B42211">
          <w:rPr>
            <w:rStyle w:val="af0"/>
            <w:rFonts w:ascii="Times New Roman" w:hAnsi="Times New Roman"/>
            <w:noProof/>
          </w:rPr>
          <w:t>文档版本：</w:t>
        </w:r>
        <w:r w:rsidR="00B42211" w:rsidRPr="00B42211">
          <w:rPr>
            <w:rStyle w:val="af0"/>
            <w:rFonts w:ascii="Times New Roman" w:hAnsi="Times New Roman"/>
            <w:noProof/>
          </w:rPr>
          <w:t>V1.0</w:t>
        </w:r>
        <w:r w:rsidR="00B42211" w:rsidRPr="00B42211">
          <w:rPr>
            <w:rFonts w:ascii="Times New Roman" w:hAnsi="Times New Roman"/>
            <w:noProof/>
            <w:webHidden/>
          </w:rPr>
          <w:tab/>
        </w:r>
        <w:r w:rsidR="00B42211" w:rsidRPr="00B42211">
          <w:rPr>
            <w:rFonts w:ascii="Times New Roman" w:hAnsi="Times New Roman"/>
            <w:noProof/>
            <w:webHidden/>
          </w:rPr>
          <w:fldChar w:fldCharType="begin"/>
        </w:r>
        <w:r w:rsidR="00B42211" w:rsidRPr="00B42211">
          <w:rPr>
            <w:rFonts w:ascii="Times New Roman" w:hAnsi="Times New Roman"/>
            <w:noProof/>
            <w:webHidden/>
          </w:rPr>
          <w:instrText xml:space="preserve"> PAGEREF _Toc133309427 \h </w:instrText>
        </w:r>
        <w:r w:rsidR="00B42211" w:rsidRPr="00B42211">
          <w:rPr>
            <w:rFonts w:ascii="Times New Roman" w:hAnsi="Times New Roman"/>
            <w:noProof/>
            <w:webHidden/>
          </w:rPr>
        </w:r>
        <w:r w:rsidR="00B42211" w:rsidRPr="00B42211">
          <w:rPr>
            <w:rFonts w:ascii="Times New Roman" w:hAnsi="Times New Roman"/>
            <w:noProof/>
            <w:webHidden/>
          </w:rPr>
          <w:fldChar w:fldCharType="separate"/>
        </w:r>
        <w:r w:rsidR="00B42211" w:rsidRPr="00B42211">
          <w:rPr>
            <w:rFonts w:ascii="Times New Roman" w:hAnsi="Times New Roman"/>
            <w:noProof/>
            <w:webHidden/>
          </w:rPr>
          <w:t>1</w:t>
        </w:r>
        <w:r w:rsidR="00B42211"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28" w:history="1">
        <w:r w:rsidRPr="00B42211">
          <w:rPr>
            <w:rStyle w:val="af0"/>
            <w:rFonts w:ascii="Times New Roman" w:hAnsi="Times New Roman"/>
            <w:noProof/>
          </w:rPr>
          <w:t>1.1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芯片电源地的设计要求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_Toc133309428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3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29" w:history="1">
        <w:r w:rsidRPr="00B42211">
          <w:rPr>
            <w:rStyle w:val="af0"/>
            <w:rFonts w:ascii="Times New Roman" w:hAnsi="Times New Roman"/>
            <w:noProof/>
          </w:rPr>
          <w:t>1.2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主芯片时钟和</w:t>
        </w:r>
        <w:r w:rsidRPr="00B42211">
          <w:rPr>
            <w:rStyle w:val="af0"/>
            <w:rFonts w:ascii="Times New Roman" w:hAnsi="Times New Roman"/>
            <w:noProof/>
          </w:rPr>
          <w:t>RTC</w:t>
        </w:r>
        <w:r w:rsidRPr="00B42211">
          <w:rPr>
            <w:rStyle w:val="af0"/>
            <w:rFonts w:ascii="Times New Roman" w:hAnsi="Times New Roman"/>
            <w:noProof/>
          </w:rPr>
          <w:t>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_Toc133309429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4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0" w:history="1">
        <w:r w:rsidRPr="00B42211">
          <w:rPr>
            <w:rStyle w:val="af0"/>
            <w:rFonts w:ascii="Times New Roman" w:hAnsi="Times New Roman"/>
            <w:noProof/>
          </w:rPr>
          <w:t>1.3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复位电路设计要求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_Toc133309430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4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1" w:history="1">
        <w:r w:rsidRPr="00B42211">
          <w:rPr>
            <w:rStyle w:val="af0"/>
            <w:rFonts w:ascii="Times New Roman" w:hAnsi="Times New Roman"/>
            <w:noProof/>
          </w:rPr>
          <w:t>1.4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IO</w:t>
        </w:r>
        <w:r w:rsidRPr="00B42211">
          <w:rPr>
            <w:rStyle w:val="af0"/>
            <w:rFonts w:ascii="Times New Roman" w:hAnsi="Times New Roman"/>
            <w:noProof/>
          </w:rPr>
          <w:t>电源设计要求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_Toc133309431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4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2" w:history="1">
        <w:r w:rsidRPr="00B42211">
          <w:rPr>
            <w:rStyle w:val="af0"/>
            <w:rFonts w:ascii="Times New Roman" w:hAnsi="Times New Roman"/>
            <w:noProof/>
          </w:rPr>
          <w:t>1.5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DDR</w:t>
        </w:r>
        <w:r w:rsidRPr="00B42211">
          <w:rPr>
            <w:rStyle w:val="af0"/>
            <w:rFonts w:ascii="Times New Roman" w:hAnsi="Times New Roman"/>
            <w:noProof/>
          </w:rPr>
          <w:t>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_Toc133309432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5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3" w:history="1">
        <w:r w:rsidRPr="00B42211">
          <w:rPr>
            <w:rStyle w:val="af0"/>
            <w:rFonts w:ascii="Times New Roman" w:hAnsi="Times New Roman"/>
            <w:noProof/>
          </w:rPr>
          <w:t>1.6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SPI flash/eMMC</w:t>
        </w:r>
        <w:r w:rsidRPr="00B42211">
          <w:rPr>
            <w:rStyle w:val="af0"/>
            <w:rFonts w:ascii="Times New Roman" w:hAnsi="Times New Roman"/>
            <w:noProof/>
          </w:rPr>
          <w:t>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_Toc133309433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5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4" w:history="1">
        <w:r w:rsidRPr="00B42211">
          <w:rPr>
            <w:rStyle w:val="af0"/>
            <w:rFonts w:ascii="Times New Roman" w:hAnsi="Times New Roman"/>
            <w:noProof/>
          </w:rPr>
          <w:t>1.7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I2C</w:t>
        </w:r>
        <w:r w:rsidRPr="00B42211">
          <w:rPr>
            <w:rStyle w:val="af0"/>
            <w:rFonts w:ascii="Times New Roman" w:hAnsi="Times New Roman"/>
            <w:noProof/>
          </w:rPr>
          <w:t>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_Toc133309434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5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5" w:history="1">
        <w:r w:rsidRPr="00B42211">
          <w:rPr>
            <w:rStyle w:val="af0"/>
            <w:rFonts w:ascii="Times New Roman" w:hAnsi="Times New Roman"/>
            <w:noProof/>
          </w:rPr>
          <w:t>1.8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视频电路设计要求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_Toc133309435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6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6" w:history="1">
        <w:r w:rsidRPr="00B42211">
          <w:rPr>
            <w:rStyle w:val="af0"/>
            <w:rFonts w:ascii="Times New Roman" w:hAnsi="Times New Roman"/>
            <w:noProof/>
          </w:rPr>
          <w:t>1.9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音频电路设计要求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_Toc133309436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6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7" w:history="1">
        <w:r w:rsidRPr="00B42211">
          <w:rPr>
            <w:rStyle w:val="af0"/>
            <w:rFonts w:ascii="Times New Roman" w:hAnsi="Times New Roman"/>
            <w:noProof/>
          </w:rPr>
          <w:t>1.10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SD CARD</w:t>
        </w:r>
        <w:r w:rsidRPr="00B42211">
          <w:rPr>
            <w:rStyle w:val="af0"/>
            <w:rFonts w:ascii="Times New Roman" w:hAnsi="Times New Roman"/>
            <w:noProof/>
          </w:rPr>
          <w:t>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_Toc133309437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7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8" w:history="1">
        <w:r w:rsidRPr="00B42211">
          <w:rPr>
            <w:rStyle w:val="af0"/>
            <w:rFonts w:ascii="Times New Roman" w:hAnsi="Times New Roman"/>
            <w:noProof/>
          </w:rPr>
          <w:t>1.11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UART</w:t>
        </w:r>
        <w:r w:rsidRPr="00B42211">
          <w:rPr>
            <w:rStyle w:val="af0"/>
            <w:rFonts w:ascii="Times New Roman" w:hAnsi="Times New Roman"/>
            <w:noProof/>
          </w:rPr>
          <w:t>电路设计要求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_Toc133309438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7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39" w:history="1">
        <w:r w:rsidRPr="00B42211">
          <w:rPr>
            <w:rStyle w:val="af0"/>
            <w:rFonts w:ascii="Times New Roman" w:hAnsi="Times New Roman"/>
            <w:noProof/>
          </w:rPr>
          <w:t>1.12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特殊</w:t>
        </w:r>
        <w:r w:rsidRPr="00B42211">
          <w:rPr>
            <w:rStyle w:val="af0"/>
            <w:rFonts w:ascii="Times New Roman" w:hAnsi="Times New Roman"/>
            <w:noProof/>
          </w:rPr>
          <w:t>GPIO</w:t>
        </w:r>
        <w:r w:rsidRPr="00B42211">
          <w:rPr>
            <w:rStyle w:val="af0"/>
            <w:rFonts w:ascii="Times New Roman" w:hAnsi="Times New Roman"/>
            <w:noProof/>
          </w:rPr>
          <w:t>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_Toc133309439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7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40" w:history="1">
        <w:r w:rsidRPr="00B42211">
          <w:rPr>
            <w:rStyle w:val="af0"/>
            <w:rFonts w:ascii="Times New Roman" w:hAnsi="Times New Roman"/>
            <w:noProof/>
          </w:rPr>
          <w:t>1.13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上电配置信号设计要求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_Toc133309440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8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B42211" w:rsidRPr="00B42211" w:rsidRDefault="00B42211">
      <w:pPr>
        <w:pStyle w:val="20"/>
        <w:rPr>
          <w:rFonts w:ascii="Times New Roman" w:eastAsiaTheme="minorEastAsia" w:hAnsi="Times New Roman"/>
          <w:b w:val="0"/>
          <w:smallCaps w:val="0"/>
          <w:noProof/>
          <w:kern w:val="2"/>
          <w:sz w:val="21"/>
          <w:szCs w:val="22"/>
        </w:rPr>
      </w:pPr>
      <w:hyperlink w:anchor="_Toc133309441" w:history="1">
        <w:r w:rsidRPr="00B42211">
          <w:rPr>
            <w:rStyle w:val="af0"/>
            <w:rFonts w:ascii="Times New Roman" w:hAnsi="Times New Roman"/>
            <w:noProof/>
          </w:rPr>
          <w:t>1.14</w:t>
        </w:r>
        <w:r w:rsidRPr="00B42211">
          <w:rPr>
            <w:rFonts w:ascii="Times New Roman" w:eastAsiaTheme="minorEastAsia" w:hAnsi="Times New Roman"/>
            <w:b w:val="0"/>
            <w:smallCaps w:val="0"/>
            <w:noProof/>
            <w:kern w:val="2"/>
            <w:sz w:val="21"/>
            <w:szCs w:val="22"/>
          </w:rPr>
          <w:tab/>
        </w:r>
        <w:r w:rsidRPr="00B42211">
          <w:rPr>
            <w:rStyle w:val="af0"/>
            <w:rFonts w:ascii="Times New Roman" w:hAnsi="Times New Roman"/>
            <w:noProof/>
          </w:rPr>
          <w:t>USB_VBUS</w:t>
        </w:r>
        <w:r w:rsidRPr="00B42211">
          <w:rPr>
            <w:rStyle w:val="af0"/>
            <w:rFonts w:ascii="Times New Roman" w:hAnsi="Times New Roman"/>
            <w:noProof/>
          </w:rPr>
          <w:t>设计要求</w:t>
        </w:r>
        <w:r w:rsidRPr="00B42211">
          <w:rPr>
            <w:rFonts w:ascii="Times New Roman" w:hAnsi="Times New Roman"/>
            <w:noProof/>
            <w:webHidden/>
          </w:rPr>
          <w:tab/>
        </w:r>
        <w:r w:rsidRPr="00B42211">
          <w:rPr>
            <w:rFonts w:ascii="Times New Roman" w:hAnsi="Times New Roman"/>
            <w:noProof/>
            <w:webHidden/>
          </w:rPr>
          <w:fldChar w:fldCharType="begin"/>
        </w:r>
        <w:r w:rsidRPr="00B42211">
          <w:rPr>
            <w:rFonts w:ascii="Times New Roman" w:hAnsi="Times New Roman"/>
            <w:noProof/>
            <w:webHidden/>
          </w:rPr>
          <w:instrText xml:space="preserve"> PAGEREF _Toc133309441 \h </w:instrText>
        </w:r>
        <w:r w:rsidRPr="00B42211">
          <w:rPr>
            <w:rFonts w:ascii="Times New Roman" w:hAnsi="Times New Roman"/>
            <w:noProof/>
            <w:webHidden/>
          </w:rPr>
        </w:r>
        <w:r w:rsidRPr="00B42211">
          <w:rPr>
            <w:rFonts w:ascii="Times New Roman" w:hAnsi="Times New Roman"/>
            <w:noProof/>
            <w:webHidden/>
          </w:rPr>
          <w:fldChar w:fldCharType="separate"/>
        </w:r>
        <w:r w:rsidRPr="00B42211">
          <w:rPr>
            <w:rFonts w:ascii="Times New Roman" w:hAnsi="Times New Roman"/>
            <w:noProof/>
            <w:webHidden/>
          </w:rPr>
          <w:t>8</w:t>
        </w:r>
        <w:r w:rsidRPr="00B42211">
          <w:rPr>
            <w:rFonts w:ascii="Times New Roman" w:hAnsi="Times New Roman"/>
            <w:noProof/>
            <w:webHidden/>
          </w:rPr>
          <w:fldChar w:fldCharType="end"/>
        </w:r>
      </w:hyperlink>
    </w:p>
    <w:p w:rsidR="00387334" w:rsidRPr="00B42211" w:rsidRDefault="00F01CB3">
      <w:pPr>
        <w:rPr>
          <w:b/>
          <w:bCs/>
          <w:caps/>
        </w:rPr>
      </w:pPr>
      <w:r w:rsidRPr="00B42211">
        <w:rPr>
          <w:bCs/>
          <w:caps/>
          <w:smallCaps/>
        </w:rPr>
        <w:fldChar w:fldCharType="end"/>
      </w:r>
      <w:r w:rsidR="00387334" w:rsidRPr="00B42211">
        <w:rPr>
          <w:b/>
          <w:bCs/>
          <w:caps/>
        </w:rPr>
        <w:br w:type="page"/>
      </w:r>
    </w:p>
    <w:p w:rsidR="008E0049" w:rsidRPr="00B42211" w:rsidRDefault="008E0049" w:rsidP="00C333A4">
      <w:pPr>
        <w:pStyle w:val="2"/>
        <w:rPr>
          <w:bCs w:val="0"/>
        </w:rPr>
      </w:pPr>
      <w:bookmarkStart w:id="15" w:name="_Toc133309428"/>
      <w:r w:rsidRPr="00B42211">
        <w:lastRenderedPageBreak/>
        <w:t>芯片电源地的设计要求</w:t>
      </w:r>
      <w:bookmarkEnd w:id="15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"/>
        <w:gridCol w:w="4972"/>
        <w:gridCol w:w="2113"/>
        <w:gridCol w:w="2127"/>
      </w:tblGrid>
      <w:tr w:rsidR="008E0049" w:rsidRPr="00B42211" w:rsidTr="00076113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B42211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B42211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B42211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8E0049" w:rsidRPr="00B42211" w:rsidRDefault="008E0049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8E0049" w:rsidRPr="00B42211" w:rsidTr="00076113">
        <w:tc>
          <w:tcPr>
            <w:tcW w:w="427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972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VDD</w:t>
            </w:r>
            <w:r w:rsidR="00166C77" w:rsidRPr="00B42211">
              <w:rPr>
                <w:rFonts w:cs="Times New Roman"/>
              </w:rPr>
              <w:t>K</w:t>
            </w:r>
            <w:r w:rsidRPr="00B42211">
              <w:rPr>
                <w:rFonts w:cs="Times New Roman"/>
              </w:rPr>
              <w:t>：</w:t>
            </w:r>
            <w:r w:rsidR="005416E8"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>的内核电源，电源芯片选型要求其供电能力不小于</w:t>
            </w:r>
            <w:r w:rsidRPr="00B42211">
              <w:rPr>
                <w:rFonts w:cs="Times New Roman"/>
              </w:rPr>
              <w:t>2A</w:t>
            </w:r>
            <w:r w:rsidRPr="00B42211">
              <w:rPr>
                <w:rFonts w:cs="Times New Roman"/>
              </w:rPr>
              <w:t>规格设计。</w:t>
            </w:r>
          </w:p>
        </w:tc>
        <w:tc>
          <w:tcPr>
            <w:tcW w:w="2113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127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</w:tr>
      <w:tr w:rsidR="008E0049" w:rsidRPr="00B42211" w:rsidTr="00076113">
        <w:tc>
          <w:tcPr>
            <w:tcW w:w="427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972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上电顺序，请参见《</w:t>
            </w:r>
            <w:r w:rsidR="00076113" w:rsidRPr="00B42211">
              <w:rPr>
                <w:rFonts w:cs="Times New Roman"/>
              </w:rPr>
              <w:t>FH8852v310_FH8856v310_</w:t>
            </w:r>
            <w:r w:rsidR="00076113" w:rsidRPr="00B42211">
              <w:rPr>
                <w:rFonts w:cs="Times New Roman"/>
              </w:rPr>
              <w:t>硬件设计用户指南</w:t>
            </w:r>
            <w:r w:rsidRPr="00B42211">
              <w:rPr>
                <w:rFonts w:cs="Times New Roman"/>
              </w:rPr>
              <w:t>》的</w:t>
            </w:r>
            <w:r w:rsidRPr="00B42211">
              <w:rPr>
                <w:rFonts w:cs="Times New Roman"/>
              </w:rPr>
              <w:t>1.</w:t>
            </w:r>
            <w:r w:rsidR="00076113" w:rsidRPr="00B42211">
              <w:rPr>
                <w:rFonts w:cs="Times New Roman"/>
              </w:rPr>
              <w:t>4</w:t>
            </w:r>
            <w:r w:rsidRPr="00B42211">
              <w:rPr>
                <w:rFonts w:cs="Times New Roman"/>
              </w:rPr>
              <w:t>.</w:t>
            </w:r>
            <w:r w:rsidR="00076113" w:rsidRPr="00B42211">
              <w:rPr>
                <w:rFonts w:cs="Times New Roman"/>
              </w:rPr>
              <w:t>8</w:t>
            </w:r>
            <w:r w:rsidRPr="00B42211">
              <w:rPr>
                <w:rFonts w:cs="Times New Roman"/>
              </w:rPr>
              <w:t>小节。</w:t>
            </w:r>
          </w:p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下电顺序，请参见</w:t>
            </w:r>
            <w:r w:rsidR="00076113" w:rsidRPr="00B42211">
              <w:rPr>
                <w:rFonts w:cs="Times New Roman"/>
              </w:rPr>
              <w:t>《</w:t>
            </w:r>
            <w:r w:rsidR="00076113" w:rsidRPr="00B42211">
              <w:rPr>
                <w:rFonts w:cs="Times New Roman"/>
              </w:rPr>
              <w:t>FH8852v310_FH8856v310_</w:t>
            </w:r>
            <w:r w:rsidR="00076113" w:rsidRPr="00B42211">
              <w:rPr>
                <w:rFonts w:cs="Times New Roman"/>
              </w:rPr>
              <w:t>硬件设计用户指南》的</w:t>
            </w:r>
            <w:r w:rsidR="00076113" w:rsidRPr="00B42211">
              <w:rPr>
                <w:rFonts w:cs="Times New Roman"/>
              </w:rPr>
              <w:t>1.4.8</w:t>
            </w:r>
            <w:r w:rsidR="00076113" w:rsidRPr="00B42211">
              <w:rPr>
                <w:rFonts w:cs="Times New Roman"/>
              </w:rPr>
              <w:t>小节。</w:t>
            </w:r>
          </w:p>
        </w:tc>
        <w:tc>
          <w:tcPr>
            <w:tcW w:w="2113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127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</w:tr>
      <w:tr w:rsidR="008E0049" w:rsidRPr="00B42211" w:rsidTr="004E6647">
        <w:trPr>
          <w:trHeight w:val="4091"/>
        </w:trPr>
        <w:tc>
          <w:tcPr>
            <w:tcW w:w="427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972" w:type="dxa"/>
          </w:tcPr>
          <w:p w:rsidR="008E0049" w:rsidRPr="00B42211" w:rsidRDefault="004E6647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VDDA33_EPHY</w:t>
            </w:r>
            <w:r w:rsidR="008E0049" w:rsidRPr="00B42211">
              <w:rPr>
                <w:rFonts w:cs="Times New Roman"/>
              </w:rPr>
              <w:t>与</w:t>
            </w:r>
            <w:r w:rsidRPr="00B42211">
              <w:rPr>
                <w:rFonts w:cs="Times New Roman"/>
              </w:rPr>
              <w:t>系统</w:t>
            </w:r>
            <w:r w:rsidRPr="00B42211">
              <w:rPr>
                <w:rFonts w:cs="Times New Roman"/>
              </w:rPr>
              <w:t>3.3V</w:t>
            </w:r>
            <w:r w:rsidR="008E0049" w:rsidRPr="00B42211">
              <w:rPr>
                <w:rFonts w:cs="Times New Roman"/>
              </w:rPr>
              <w:t>电源之间用磁珠（</w:t>
            </w:r>
            <w:r w:rsidR="008E0049" w:rsidRPr="00B42211">
              <w:rPr>
                <w:rFonts w:cs="Times New Roman"/>
              </w:rPr>
              <w:t>1000Ω@100M</w:t>
            </w:r>
            <w:r w:rsidR="008E0049" w:rsidRPr="00B42211">
              <w:rPr>
                <w:rFonts w:cs="Times New Roman"/>
              </w:rPr>
              <w:t>）进行隔离。</w:t>
            </w:r>
          </w:p>
          <w:p w:rsidR="008E0049" w:rsidRPr="00B42211" w:rsidRDefault="004E6647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VDDA33_USB</w:t>
            </w:r>
            <w:r w:rsidR="008E0049" w:rsidRPr="00B42211">
              <w:rPr>
                <w:rFonts w:cs="Times New Roman"/>
              </w:rPr>
              <w:t>与</w:t>
            </w:r>
            <w:r w:rsidRPr="00B42211">
              <w:rPr>
                <w:rFonts w:cs="Times New Roman"/>
              </w:rPr>
              <w:t>系统</w:t>
            </w:r>
            <w:r w:rsidRPr="00B42211">
              <w:rPr>
                <w:rFonts w:cs="Times New Roman"/>
              </w:rPr>
              <w:t>3.3V</w:t>
            </w:r>
            <w:r w:rsidRPr="00B42211">
              <w:rPr>
                <w:rFonts w:cs="Times New Roman"/>
              </w:rPr>
              <w:t>电源</w:t>
            </w:r>
            <w:r w:rsidR="008E0049" w:rsidRPr="00B42211">
              <w:rPr>
                <w:rFonts w:cs="Times New Roman"/>
              </w:rPr>
              <w:t>之间用磁珠（</w:t>
            </w:r>
            <w:r w:rsidR="008E0049" w:rsidRPr="00B42211">
              <w:rPr>
                <w:rFonts w:cs="Times New Roman"/>
              </w:rPr>
              <w:t>1000Ω@100M</w:t>
            </w:r>
            <w:r w:rsidR="008E0049" w:rsidRPr="00B42211">
              <w:rPr>
                <w:rFonts w:cs="Times New Roman"/>
              </w:rPr>
              <w:t>）进行隔离。</w:t>
            </w:r>
          </w:p>
          <w:p w:rsidR="008E0049" w:rsidRPr="00B42211" w:rsidRDefault="004E6647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  <w:bCs/>
              </w:rPr>
              <w:t>VDDIO_18/VDDA18_EPHY</w:t>
            </w:r>
            <w:r w:rsidR="008E0049" w:rsidRPr="00B42211">
              <w:rPr>
                <w:rFonts w:cs="Times New Roman"/>
                <w:bCs/>
              </w:rPr>
              <w:t>与</w:t>
            </w:r>
            <w:r w:rsidRPr="00B42211">
              <w:rPr>
                <w:rFonts w:cs="Times New Roman"/>
              </w:rPr>
              <w:t>系统</w:t>
            </w:r>
            <w:r w:rsidRPr="00B42211">
              <w:rPr>
                <w:rFonts w:cs="Times New Roman"/>
              </w:rPr>
              <w:t>1.8V</w:t>
            </w:r>
            <w:r w:rsidRPr="00B42211">
              <w:rPr>
                <w:rFonts w:cs="Times New Roman"/>
              </w:rPr>
              <w:t>电源</w:t>
            </w:r>
            <w:r w:rsidR="008E0049" w:rsidRPr="00B42211">
              <w:rPr>
                <w:rFonts w:cs="Times New Roman"/>
                <w:bCs/>
              </w:rPr>
              <w:t>之间用磁珠</w:t>
            </w:r>
            <w:r w:rsidR="008E0049" w:rsidRPr="00B42211">
              <w:rPr>
                <w:rFonts w:cs="Times New Roman"/>
              </w:rPr>
              <w:t>（</w:t>
            </w:r>
            <w:r w:rsidR="008E0049" w:rsidRPr="00B42211">
              <w:rPr>
                <w:rFonts w:cs="Times New Roman"/>
              </w:rPr>
              <w:t>1000Ω@100M</w:t>
            </w:r>
            <w:r w:rsidR="008E0049" w:rsidRPr="00B42211">
              <w:rPr>
                <w:rFonts w:cs="Times New Roman"/>
              </w:rPr>
              <w:t>）进行隔离。</w:t>
            </w:r>
          </w:p>
          <w:p w:rsidR="004E6647" w:rsidRPr="00B42211" w:rsidRDefault="004E6647" w:rsidP="004E6647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  <w:bCs/>
              </w:rPr>
              <w:t>VDDIO_18/VDDA18_USB</w:t>
            </w:r>
            <w:r w:rsidRPr="00B42211">
              <w:rPr>
                <w:rFonts w:cs="Times New Roman"/>
                <w:bCs/>
              </w:rPr>
              <w:t>与</w:t>
            </w:r>
            <w:r w:rsidRPr="00B42211">
              <w:rPr>
                <w:rFonts w:cs="Times New Roman"/>
              </w:rPr>
              <w:t>系统</w:t>
            </w:r>
            <w:r w:rsidRPr="00B42211">
              <w:rPr>
                <w:rFonts w:cs="Times New Roman"/>
              </w:rPr>
              <w:t>1.8V</w:t>
            </w:r>
            <w:r w:rsidRPr="00B42211">
              <w:rPr>
                <w:rFonts w:cs="Times New Roman"/>
              </w:rPr>
              <w:t>电源</w:t>
            </w:r>
            <w:r w:rsidRPr="00B42211">
              <w:rPr>
                <w:rFonts w:cs="Times New Roman"/>
                <w:bCs/>
              </w:rPr>
              <w:t>之间用磁珠</w:t>
            </w:r>
            <w:r w:rsidRPr="00B42211">
              <w:rPr>
                <w:rFonts w:cs="Times New Roman"/>
              </w:rPr>
              <w:t>（</w:t>
            </w:r>
            <w:r w:rsidRPr="00B42211">
              <w:rPr>
                <w:rFonts w:cs="Times New Roman"/>
              </w:rPr>
              <w:t>1000Ω@100M</w:t>
            </w:r>
            <w:r w:rsidRPr="00B42211">
              <w:rPr>
                <w:rFonts w:cs="Times New Roman"/>
              </w:rPr>
              <w:t>）进行隔离。</w:t>
            </w:r>
          </w:p>
          <w:p w:rsidR="004E6647" w:rsidRPr="00B42211" w:rsidRDefault="004E6647" w:rsidP="004E6647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  <w:bCs/>
              </w:rPr>
              <w:t>VDDA18_AC/MIPI/SADC</w:t>
            </w:r>
            <w:r w:rsidRPr="00B42211">
              <w:rPr>
                <w:rFonts w:cs="Times New Roman"/>
                <w:bCs/>
              </w:rPr>
              <w:t>与</w:t>
            </w:r>
            <w:r w:rsidRPr="00B42211">
              <w:rPr>
                <w:rFonts w:cs="Times New Roman"/>
              </w:rPr>
              <w:t>系统</w:t>
            </w:r>
            <w:r w:rsidRPr="00B42211">
              <w:rPr>
                <w:rFonts w:cs="Times New Roman"/>
              </w:rPr>
              <w:t>1.8V</w:t>
            </w:r>
            <w:r w:rsidRPr="00B42211">
              <w:rPr>
                <w:rFonts w:cs="Times New Roman"/>
              </w:rPr>
              <w:t>电源</w:t>
            </w:r>
            <w:r w:rsidRPr="00B42211">
              <w:rPr>
                <w:rFonts w:cs="Times New Roman"/>
                <w:bCs/>
              </w:rPr>
              <w:t>之间用磁珠</w:t>
            </w:r>
            <w:r w:rsidRPr="00B42211">
              <w:rPr>
                <w:rFonts w:cs="Times New Roman"/>
              </w:rPr>
              <w:t>（</w:t>
            </w:r>
            <w:r w:rsidRPr="00B42211">
              <w:rPr>
                <w:rFonts w:cs="Times New Roman"/>
              </w:rPr>
              <w:t>1000Ω@100M</w:t>
            </w:r>
            <w:r w:rsidRPr="00B42211">
              <w:rPr>
                <w:rFonts w:cs="Times New Roman"/>
              </w:rPr>
              <w:t>）进行隔离。</w:t>
            </w:r>
          </w:p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详细请见《</w:t>
            </w:r>
            <w:r w:rsidR="005416E8"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 xml:space="preserve"> </w:t>
            </w:r>
            <w:r w:rsidRPr="00B42211">
              <w:rPr>
                <w:rFonts w:cs="Times New Roman"/>
              </w:rPr>
              <w:t>硬件设计用户指南》的</w:t>
            </w:r>
            <w:r w:rsidR="00290E47" w:rsidRPr="00B42211">
              <w:rPr>
                <w:rFonts w:cs="Times New Roman"/>
              </w:rPr>
              <w:t>1.4</w:t>
            </w:r>
            <w:r w:rsidRPr="00B42211">
              <w:rPr>
                <w:rFonts w:cs="Times New Roman"/>
              </w:rPr>
              <w:t>章。</w:t>
            </w:r>
          </w:p>
        </w:tc>
        <w:tc>
          <w:tcPr>
            <w:tcW w:w="2113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127" w:type="dxa"/>
          </w:tcPr>
          <w:p w:rsidR="008E0049" w:rsidRPr="00B42211" w:rsidRDefault="008E0049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481FBF" w:rsidRPr="00B42211" w:rsidRDefault="0000508F" w:rsidP="00C333A4">
      <w:pPr>
        <w:spacing w:before="100" w:after="100"/>
        <w:rPr>
          <w:color w:val="000000"/>
          <w:sz w:val="22"/>
          <w:szCs w:val="22"/>
        </w:rPr>
      </w:pPr>
      <w:r w:rsidRPr="00B42211">
        <w:rPr>
          <w:color w:val="000000"/>
          <w:sz w:val="22"/>
          <w:szCs w:val="22"/>
        </w:rPr>
        <w:br w:type="page"/>
      </w:r>
    </w:p>
    <w:p w:rsidR="000A4219" w:rsidRPr="00B42211" w:rsidRDefault="00C333A4" w:rsidP="00C333A4">
      <w:pPr>
        <w:pStyle w:val="2"/>
      </w:pPr>
      <w:bookmarkStart w:id="16" w:name="_Toc133309429"/>
      <w:r w:rsidRPr="00B42211">
        <w:lastRenderedPageBreak/>
        <w:t>主芯片时钟和</w:t>
      </w:r>
      <w:r w:rsidRPr="00B42211">
        <w:t>RTC</w:t>
      </w:r>
      <w:r w:rsidRPr="00B42211">
        <w:t>电路设计要求</w:t>
      </w:r>
      <w:bookmarkEnd w:id="16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056"/>
        <w:gridCol w:w="3091"/>
        <w:gridCol w:w="2066"/>
      </w:tblGrid>
      <w:tr w:rsidR="00C333A4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主芯片需要一个</w:t>
            </w:r>
            <w:r w:rsidRPr="00B42211">
              <w:rPr>
                <w:rFonts w:cs="Times New Roman"/>
              </w:rPr>
              <w:t>24MHz</w:t>
            </w:r>
            <w:r w:rsidRPr="00B42211">
              <w:rPr>
                <w:rFonts w:cs="Times New Roman"/>
              </w:rPr>
              <w:t>外接时钟，最大偏差</w:t>
            </w:r>
            <w:r w:rsidRPr="00B42211">
              <w:rPr>
                <w:rFonts w:cs="Times New Roman"/>
              </w:rPr>
              <w:t>±30ppm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3091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内置</w:t>
            </w:r>
            <w:r w:rsidRPr="00B42211">
              <w:rPr>
                <w:rFonts w:cs="Times New Roman"/>
              </w:rPr>
              <w:t>RTC</w:t>
            </w:r>
            <w:r w:rsidRPr="00B42211">
              <w:rPr>
                <w:rFonts w:cs="Times New Roman"/>
              </w:rPr>
              <w:t>在固定分频模式，计时精度主要取决于外置晶体，</w:t>
            </w:r>
            <w:proofErr w:type="gramStart"/>
            <w:r w:rsidRPr="00B42211">
              <w:rPr>
                <w:rFonts w:cs="Times New Roman"/>
              </w:rPr>
              <w:t>请综合</w:t>
            </w:r>
            <w:proofErr w:type="gramEnd"/>
            <w:r w:rsidRPr="00B42211">
              <w:rPr>
                <w:rFonts w:cs="Times New Roman"/>
              </w:rPr>
              <w:t>考虑晶体频率误差、温度漂移等因素，选择合适的晶体；对计时精度要求较严格的产品，建议选择外置高精度集成</w:t>
            </w:r>
            <w:r w:rsidRPr="00B42211">
              <w:rPr>
                <w:rFonts w:cs="Times New Roman"/>
              </w:rPr>
              <w:t>RTC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3091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晶体及</w:t>
            </w:r>
            <w:r w:rsidRPr="00B42211">
              <w:rPr>
                <w:rFonts w:cs="Times New Roman"/>
              </w:rPr>
              <w:t>Xin</w:t>
            </w:r>
            <w:r w:rsidRPr="00B42211">
              <w:rPr>
                <w:rFonts w:cs="Times New Roman"/>
              </w:rPr>
              <w:t>，</w:t>
            </w:r>
            <w:proofErr w:type="spellStart"/>
            <w:r w:rsidRPr="00B42211">
              <w:rPr>
                <w:rFonts w:cs="Times New Roman"/>
              </w:rPr>
              <w:t>Xout</w:t>
            </w:r>
            <w:proofErr w:type="spellEnd"/>
            <w:r w:rsidRPr="00B42211">
              <w:rPr>
                <w:rFonts w:cs="Times New Roman"/>
              </w:rPr>
              <w:t>，</w:t>
            </w:r>
            <w:r w:rsidRPr="00B42211">
              <w:rPr>
                <w:rFonts w:cs="Times New Roman"/>
              </w:rPr>
              <w:t>RTC_XIN</w:t>
            </w:r>
            <w:r w:rsidRPr="00B42211">
              <w:rPr>
                <w:rFonts w:cs="Times New Roman"/>
              </w:rPr>
              <w:t>，</w:t>
            </w:r>
            <w:r w:rsidRPr="00B42211">
              <w:rPr>
                <w:rFonts w:cs="Times New Roman"/>
              </w:rPr>
              <w:t>RTC_XOUT</w:t>
            </w:r>
            <w:r w:rsidRPr="00B42211">
              <w:rPr>
                <w:rFonts w:cs="Times New Roman"/>
              </w:rPr>
              <w:t>信号走线越短越好且全程做包地处理，保证有完整的参考平面，晶体电路下不能有高速信号穿过。</w:t>
            </w:r>
          </w:p>
        </w:tc>
        <w:tc>
          <w:tcPr>
            <w:tcW w:w="3091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确保板面干净、整洁，</w:t>
            </w:r>
            <w:proofErr w:type="gramStart"/>
            <w:r w:rsidRPr="00B42211">
              <w:rPr>
                <w:rFonts w:cs="Times New Roman"/>
              </w:rPr>
              <w:t>防止锡渣粘连</w:t>
            </w:r>
            <w:proofErr w:type="gramEnd"/>
            <w:r w:rsidRPr="00B42211">
              <w:rPr>
                <w:rFonts w:cs="Times New Roman"/>
              </w:rPr>
              <w:t>漏电，导致外置</w:t>
            </w:r>
            <w:r w:rsidRPr="00B42211">
              <w:rPr>
                <w:rFonts w:cs="Times New Roman"/>
              </w:rPr>
              <w:t>RTC</w:t>
            </w:r>
            <w:r w:rsidRPr="00B42211">
              <w:rPr>
                <w:rFonts w:cs="Times New Roman"/>
              </w:rPr>
              <w:t>晶体高湿环境不起振。</w:t>
            </w:r>
          </w:p>
        </w:tc>
        <w:tc>
          <w:tcPr>
            <w:tcW w:w="3091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E067BC" w:rsidRPr="00B42211" w:rsidTr="00B2252F">
        <w:tc>
          <w:tcPr>
            <w:tcW w:w="426" w:type="dxa"/>
          </w:tcPr>
          <w:p w:rsidR="00E067BC" w:rsidRPr="00B42211" w:rsidRDefault="00E067BC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056" w:type="dxa"/>
          </w:tcPr>
          <w:p w:rsidR="00E067BC" w:rsidRPr="00B42211" w:rsidRDefault="00E067BC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如果要使用</w:t>
            </w:r>
            <w:proofErr w:type="spellStart"/>
            <w:r w:rsidRPr="00B42211">
              <w:rPr>
                <w:rFonts w:cs="Times New Roman"/>
              </w:rPr>
              <w:t>Tsensor</w:t>
            </w:r>
            <w:proofErr w:type="spellEnd"/>
            <w:r w:rsidRPr="00B42211">
              <w:rPr>
                <w:rFonts w:cs="Times New Roman"/>
              </w:rPr>
              <w:t>功能，</w:t>
            </w:r>
            <w:r w:rsidRPr="00B42211">
              <w:rPr>
                <w:rFonts w:cs="Times New Roman"/>
              </w:rPr>
              <w:t>RTC</w:t>
            </w:r>
            <w:r w:rsidRPr="00B42211">
              <w:rPr>
                <w:rFonts w:cs="Times New Roman"/>
              </w:rPr>
              <w:t>的电源和时钟必须保留。</w:t>
            </w:r>
          </w:p>
        </w:tc>
        <w:tc>
          <w:tcPr>
            <w:tcW w:w="3091" w:type="dxa"/>
          </w:tcPr>
          <w:p w:rsidR="00E067BC" w:rsidRPr="00B42211" w:rsidRDefault="00E067BC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066" w:type="dxa"/>
          </w:tcPr>
          <w:p w:rsidR="00E067BC" w:rsidRPr="00B42211" w:rsidRDefault="00E067BC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82F96" w:rsidRPr="00B42211" w:rsidRDefault="00D82F96" w:rsidP="00C333A4">
      <w:pPr>
        <w:spacing w:before="100" w:after="100"/>
        <w:rPr>
          <w:b/>
          <w:color w:val="C00000"/>
          <w:sz w:val="22"/>
        </w:rPr>
      </w:pPr>
    </w:p>
    <w:p w:rsidR="00C333A4" w:rsidRPr="00B42211" w:rsidRDefault="00C333A4" w:rsidP="00C333A4">
      <w:pPr>
        <w:pStyle w:val="2"/>
      </w:pPr>
      <w:bookmarkStart w:id="17" w:name="_Toc133309430"/>
      <w:r w:rsidRPr="00B42211">
        <w:t>复位电路设计要求</w:t>
      </w:r>
      <w:bookmarkEnd w:id="17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1"/>
        <w:gridCol w:w="3118"/>
        <w:gridCol w:w="1564"/>
      </w:tblGrid>
      <w:tr w:rsidR="00C333A4" w:rsidRPr="00B42211" w:rsidTr="003E736D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B42211" w:rsidTr="003E736D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  <w:b/>
              </w:rPr>
            </w:pPr>
            <w:r w:rsidRPr="00B42211">
              <w:rPr>
                <w:rFonts w:cs="Times New Roman"/>
              </w:rPr>
              <w:t>选择</w:t>
            </w:r>
            <w:r w:rsidR="003E736D" w:rsidRPr="00B42211">
              <w:rPr>
                <w:rFonts w:cs="Times New Roman"/>
              </w:rPr>
              <w:t>RC</w:t>
            </w:r>
            <w:r w:rsidRPr="00B42211">
              <w:rPr>
                <w:rFonts w:cs="Times New Roman"/>
              </w:rPr>
              <w:t>复位时，小系统相关的外设（例如：存放</w:t>
            </w:r>
            <w:r w:rsidRPr="00B42211">
              <w:rPr>
                <w:rFonts w:cs="Times New Roman"/>
              </w:rPr>
              <w:t>boot</w:t>
            </w:r>
            <w:r w:rsidRPr="00B42211">
              <w:rPr>
                <w:rFonts w:cs="Times New Roman"/>
              </w:rPr>
              <w:t>的</w:t>
            </w:r>
            <w:r w:rsidRPr="00B42211">
              <w:rPr>
                <w:rFonts w:cs="Times New Roman"/>
              </w:rPr>
              <w:t>flash</w:t>
            </w:r>
            <w:r w:rsidRPr="00B42211">
              <w:rPr>
                <w:rFonts w:cs="Times New Roman"/>
              </w:rPr>
              <w:t>器件）必须先于或同时与</w:t>
            </w:r>
            <w:r w:rsidR="005416E8"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>一起释放复位信号，否则可能会出现无法启动等异常情况。</w:t>
            </w:r>
          </w:p>
        </w:tc>
        <w:tc>
          <w:tcPr>
            <w:tcW w:w="3118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  <w:tc>
          <w:tcPr>
            <w:tcW w:w="1564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</w:tr>
      <w:tr w:rsidR="00C333A4" w:rsidRPr="00B42211" w:rsidTr="003E736D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选择外部复位时，</w:t>
            </w:r>
            <w:r w:rsidR="003E736D" w:rsidRPr="00B42211">
              <w:rPr>
                <w:rFonts w:cs="Times New Roman"/>
              </w:rPr>
              <w:t>RESETN</w:t>
            </w:r>
            <w:r w:rsidRPr="00B42211">
              <w:rPr>
                <w:rFonts w:cs="Times New Roman"/>
              </w:rPr>
              <w:t>管脚为复位信号输入管脚，要求的复位有效信号为低电平，复位时间在</w:t>
            </w:r>
            <w:r w:rsidRPr="00B42211">
              <w:rPr>
                <w:rFonts w:cs="Times New Roman"/>
              </w:rPr>
              <w:t>10ms</w:t>
            </w:r>
            <w:r w:rsidRPr="00B42211">
              <w:rPr>
                <w:rFonts w:cs="Times New Roman"/>
              </w:rPr>
              <w:t>～</w:t>
            </w:r>
            <w:r w:rsidRPr="00B42211">
              <w:rPr>
                <w:rFonts w:cs="Times New Roman"/>
              </w:rPr>
              <w:t>300ms</w:t>
            </w:r>
            <w:r w:rsidRPr="00B42211">
              <w:rPr>
                <w:rFonts w:cs="Times New Roman"/>
              </w:rPr>
              <w:t>之间。</w:t>
            </w:r>
          </w:p>
        </w:tc>
        <w:tc>
          <w:tcPr>
            <w:tcW w:w="3118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  <w:tc>
          <w:tcPr>
            <w:tcW w:w="1564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  <w:b/>
              </w:rPr>
            </w:pPr>
          </w:p>
        </w:tc>
      </w:tr>
    </w:tbl>
    <w:p w:rsidR="00D543D3" w:rsidRPr="00B42211" w:rsidRDefault="00D543D3" w:rsidP="00C333A4">
      <w:pPr>
        <w:pStyle w:val="a4"/>
        <w:spacing w:before="100" w:after="156" w:afterAutospacing="0"/>
        <w:ind w:firstLine="400"/>
      </w:pPr>
    </w:p>
    <w:p w:rsidR="00C333A4" w:rsidRPr="00B42211" w:rsidRDefault="00C333A4" w:rsidP="00C333A4">
      <w:pPr>
        <w:pStyle w:val="2"/>
      </w:pPr>
      <w:bookmarkStart w:id="18" w:name="_Toc133309431"/>
      <w:r w:rsidRPr="00B42211">
        <w:t>IO</w:t>
      </w:r>
      <w:r w:rsidRPr="00B42211">
        <w:t>电源设计要求</w:t>
      </w:r>
      <w:bookmarkEnd w:id="18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1"/>
        <w:gridCol w:w="3118"/>
        <w:gridCol w:w="1564"/>
      </w:tblGrid>
      <w:tr w:rsidR="00C333A4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B42211" w:rsidRDefault="00B45F52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VDDIO_18OD33</w:t>
            </w:r>
            <w:proofErr w:type="gramStart"/>
            <w:r w:rsidR="00C333A4" w:rsidRPr="00B42211">
              <w:rPr>
                <w:rFonts w:cs="Times New Roman"/>
              </w:rPr>
              <w:t>接数字</w:t>
            </w:r>
            <w:proofErr w:type="gramEnd"/>
            <w:r w:rsidR="00C333A4" w:rsidRPr="00B42211">
              <w:rPr>
                <w:rFonts w:cs="Times New Roman"/>
              </w:rPr>
              <w:t>3.3V</w:t>
            </w:r>
            <w:r w:rsidR="00C333A4" w:rsidRPr="00B42211">
              <w:rPr>
                <w:rFonts w:cs="Times New Roman"/>
              </w:rPr>
              <w:t>电源</w:t>
            </w:r>
          </w:p>
        </w:tc>
        <w:tc>
          <w:tcPr>
            <w:tcW w:w="3118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  <w:tr w:rsidR="00991D03" w:rsidRPr="00B42211" w:rsidTr="00B2252F">
        <w:tc>
          <w:tcPr>
            <w:tcW w:w="426" w:type="dxa"/>
          </w:tcPr>
          <w:p w:rsidR="00991D03" w:rsidRPr="00B42211" w:rsidRDefault="00991D0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991D03" w:rsidRPr="00B42211" w:rsidRDefault="0002656D" w:rsidP="00991D03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VDDIO_18</w:t>
            </w:r>
            <w:r w:rsidRPr="00B42211">
              <w:rPr>
                <w:rFonts w:cs="Times New Roman"/>
              </w:rPr>
              <w:t>接数字</w:t>
            </w:r>
            <w:r w:rsidRPr="00B42211">
              <w:rPr>
                <w:rFonts w:cs="Times New Roman"/>
              </w:rPr>
              <w:t>1.8V</w:t>
            </w:r>
            <w:r w:rsidRPr="00B42211">
              <w:rPr>
                <w:rFonts w:cs="Times New Roman"/>
              </w:rPr>
              <w:t>电源，外接</w:t>
            </w:r>
            <w:r w:rsidRPr="00B42211">
              <w:rPr>
                <w:rFonts w:cs="Times New Roman"/>
              </w:rPr>
              <w:t>Sensor</w:t>
            </w:r>
            <w:r w:rsidRPr="00B42211">
              <w:rPr>
                <w:rFonts w:cs="Times New Roman"/>
              </w:rPr>
              <w:t>的</w:t>
            </w:r>
            <w:r w:rsidRPr="00B42211">
              <w:rPr>
                <w:rFonts w:cs="Times New Roman"/>
              </w:rPr>
              <w:lastRenderedPageBreak/>
              <w:t>IO</w:t>
            </w:r>
            <w:r w:rsidRPr="00B42211">
              <w:rPr>
                <w:rFonts w:cs="Times New Roman"/>
              </w:rPr>
              <w:t>电平仅支持</w:t>
            </w:r>
            <w:r w:rsidRPr="00B42211">
              <w:rPr>
                <w:rFonts w:cs="Times New Roman"/>
              </w:rPr>
              <w:t>1.8V</w:t>
            </w:r>
            <w:r w:rsidRPr="00B42211">
              <w:rPr>
                <w:rFonts w:cs="Times New Roman"/>
              </w:rPr>
              <w:t>电源，由</w:t>
            </w:r>
            <w:r w:rsidRPr="00B42211">
              <w:rPr>
                <w:rFonts w:cs="Times New Roman"/>
              </w:rPr>
              <w:t>VDDIO_18</w:t>
            </w:r>
            <w:r w:rsidRPr="00B42211">
              <w:rPr>
                <w:rFonts w:cs="Times New Roman"/>
              </w:rPr>
              <w:t>控制。</w:t>
            </w:r>
          </w:p>
        </w:tc>
        <w:tc>
          <w:tcPr>
            <w:tcW w:w="3118" w:type="dxa"/>
          </w:tcPr>
          <w:p w:rsidR="00991D03" w:rsidRPr="00B42211" w:rsidRDefault="00991D0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991D03" w:rsidRPr="00B42211" w:rsidRDefault="00991D0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A12627" w:rsidRPr="00B42211" w:rsidRDefault="00A12627" w:rsidP="00A12627">
      <w:pPr>
        <w:pStyle w:val="a4"/>
        <w:spacing w:after="156"/>
        <w:ind w:firstLine="400"/>
      </w:pPr>
    </w:p>
    <w:p w:rsidR="00C333A4" w:rsidRPr="00B42211" w:rsidRDefault="00C333A4" w:rsidP="00C333A4">
      <w:pPr>
        <w:pStyle w:val="2"/>
      </w:pPr>
      <w:bookmarkStart w:id="19" w:name="_Toc133309432"/>
      <w:r w:rsidRPr="00B42211">
        <w:t>DDR</w:t>
      </w:r>
      <w:r w:rsidRPr="00B42211">
        <w:t>电路设计要求</w:t>
      </w:r>
      <w:bookmarkEnd w:id="19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1"/>
        <w:gridCol w:w="3118"/>
        <w:gridCol w:w="1564"/>
      </w:tblGrid>
      <w:tr w:rsidR="00C333A4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1" w:type="dxa"/>
          </w:tcPr>
          <w:p w:rsidR="00C333A4" w:rsidRPr="00B42211" w:rsidRDefault="005416E8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FH8852v310/FH8856v310</w:t>
            </w:r>
            <w:r w:rsidR="00C333A4" w:rsidRPr="00B42211">
              <w:rPr>
                <w:rFonts w:cs="Times New Roman"/>
              </w:rPr>
              <w:t>内置</w:t>
            </w:r>
            <w:r w:rsidR="00C333A4" w:rsidRPr="00B42211">
              <w:rPr>
                <w:rFonts w:cs="Times New Roman"/>
              </w:rPr>
              <w:t>DDR</w:t>
            </w:r>
            <w:r w:rsidR="00C333A4" w:rsidRPr="00B42211">
              <w:rPr>
                <w:rFonts w:cs="Times New Roman"/>
              </w:rPr>
              <w:t>颗粒，只需要考虑电源部分和外部</w:t>
            </w:r>
            <w:r w:rsidR="00C333A4" w:rsidRPr="00B42211">
              <w:rPr>
                <w:rFonts w:cs="Times New Roman"/>
              </w:rPr>
              <w:t>ZQ</w:t>
            </w:r>
            <w:r w:rsidR="0060642C" w:rsidRPr="00B42211">
              <w:rPr>
                <w:rFonts w:cs="Times New Roman"/>
              </w:rPr>
              <w:t>、</w:t>
            </w:r>
            <w:r w:rsidR="0060642C" w:rsidRPr="00B42211">
              <w:rPr>
                <w:rFonts w:cs="Times New Roman"/>
              </w:rPr>
              <w:t>CAL</w:t>
            </w:r>
            <w:r w:rsidR="00C333A4" w:rsidRPr="00B42211">
              <w:rPr>
                <w:rFonts w:cs="Times New Roman"/>
              </w:rPr>
              <w:t>电阻设计，典型</w:t>
            </w:r>
            <w:r w:rsidR="00C333A4" w:rsidRPr="00B42211">
              <w:rPr>
                <w:rFonts w:cs="Times New Roman"/>
              </w:rPr>
              <w:t>IO</w:t>
            </w:r>
            <w:r w:rsidR="00C333A4" w:rsidRPr="00B42211">
              <w:rPr>
                <w:rFonts w:cs="Times New Roman"/>
              </w:rPr>
              <w:t>电压</w:t>
            </w:r>
            <w:r w:rsidR="00C333A4" w:rsidRPr="00B42211">
              <w:rPr>
                <w:rFonts w:cs="Times New Roman"/>
              </w:rPr>
              <w:t>1.</w:t>
            </w:r>
            <w:r w:rsidR="0060642C" w:rsidRPr="00B42211">
              <w:rPr>
                <w:rFonts w:cs="Times New Roman"/>
              </w:rPr>
              <w:t>8</w:t>
            </w:r>
            <w:r w:rsidR="00C333A4" w:rsidRPr="00B42211">
              <w:rPr>
                <w:rFonts w:cs="Times New Roman"/>
              </w:rPr>
              <w:t>V/1.35V</w:t>
            </w:r>
            <w:r w:rsidR="00C333A4" w:rsidRPr="00B42211">
              <w:rPr>
                <w:rFonts w:cs="Times New Roman"/>
              </w:rPr>
              <w:t>。</w:t>
            </w:r>
          </w:p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DDR</w:t>
            </w:r>
            <w:r w:rsidRPr="00B42211">
              <w:rPr>
                <w:rFonts w:cs="Times New Roman"/>
              </w:rPr>
              <w:t>部分的电源设计和外部</w:t>
            </w:r>
            <w:r w:rsidRPr="00B42211">
              <w:rPr>
                <w:rFonts w:cs="Times New Roman"/>
              </w:rPr>
              <w:t>ZQ</w:t>
            </w:r>
            <w:r w:rsidR="00BF2FAA" w:rsidRPr="00B42211">
              <w:rPr>
                <w:rFonts w:cs="Times New Roman"/>
              </w:rPr>
              <w:t>、</w:t>
            </w:r>
            <w:r w:rsidR="00BF2FAA" w:rsidRPr="00B42211">
              <w:rPr>
                <w:rFonts w:cs="Times New Roman"/>
              </w:rPr>
              <w:t>CAL</w:t>
            </w:r>
            <w:r w:rsidRPr="00B42211">
              <w:rPr>
                <w:rFonts w:cs="Times New Roman"/>
              </w:rPr>
              <w:t>电阻设计请参考</w:t>
            </w:r>
            <w:r w:rsidR="005416E8" w:rsidRPr="00B42211">
              <w:rPr>
                <w:rFonts w:cs="Times New Roman"/>
              </w:rPr>
              <w:t>FH8852V310/FH8856V310</w:t>
            </w:r>
            <w:r w:rsidR="00953363" w:rsidRPr="00B42211">
              <w:rPr>
                <w:rFonts w:cs="Times New Roman"/>
              </w:rPr>
              <w:t xml:space="preserve"> </w:t>
            </w:r>
            <w:r w:rsidRPr="00B42211">
              <w:rPr>
                <w:rFonts w:cs="Times New Roman"/>
              </w:rPr>
              <w:t>DMEB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3118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564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C333A4" w:rsidRPr="00B42211" w:rsidRDefault="00C333A4" w:rsidP="00C333A4">
      <w:pPr>
        <w:pStyle w:val="a4"/>
        <w:spacing w:before="100" w:after="156" w:afterAutospacing="0"/>
        <w:ind w:firstLine="400"/>
      </w:pPr>
    </w:p>
    <w:p w:rsidR="00C333A4" w:rsidRPr="00B42211" w:rsidRDefault="00C333A4" w:rsidP="00C333A4">
      <w:pPr>
        <w:pStyle w:val="2"/>
      </w:pPr>
      <w:bookmarkStart w:id="20" w:name="_Toc133309433"/>
      <w:r w:rsidRPr="00B42211">
        <w:t>SPI flash/</w:t>
      </w:r>
      <w:proofErr w:type="spellStart"/>
      <w:r w:rsidRPr="00B42211">
        <w:t>eMMC</w:t>
      </w:r>
      <w:proofErr w:type="spellEnd"/>
      <w:r w:rsidRPr="00B42211">
        <w:t>电路设计要求</w:t>
      </w:r>
      <w:bookmarkEnd w:id="20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217"/>
        <w:gridCol w:w="3079"/>
        <w:gridCol w:w="1917"/>
      </w:tblGrid>
      <w:tr w:rsidR="00C333A4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C333A4" w:rsidRPr="00B42211" w:rsidRDefault="00C333A4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C333A4" w:rsidRPr="00B42211" w:rsidTr="00B2252F">
        <w:tc>
          <w:tcPr>
            <w:tcW w:w="426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217" w:type="dxa"/>
          </w:tcPr>
          <w:p w:rsidR="00C333A4" w:rsidRPr="00B42211" w:rsidRDefault="00C333A4" w:rsidP="00953363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FLASH</w:t>
            </w:r>
            <w:r w:rsidRPr="00B42211">
              <w:rPr>
                <w:rFonts w:cs="Times New Roman"/>
              </w:rPr>
              <w:t>的设计要求，请参考《</w:t>
            </w:r>
            <w:r w:rsidR="005416E8"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>硬件设计用户指南》的</w:t>
            </w:r>
            <w:r w:rsidRPr="00B42211">
              <w:rPr>
                <w:rFonts w:cs="Times New Roman"/>
              </w:rPr>
              <w:t>1.</w:t>
            </w:r>
            <w:r w:rsidR="00953363" w:rsidRPr="00B42211">
              <w:rPr>
                <w:rFonts w:cs="Times New Roman"/>
              </w:rPr>
              <w:t>3.6</w:t>
            </w:r>
            <w:r w:rsidRPr="00B42211">
              <w:rPr>
                <w:rFonts w:cs="Times New Roman"/>
              </w:rPr>
              <w:t>章节</w:t>
            </w:r>
            <w:r w:rsidR="00520FD7" w:rsidRPr="00B42211">
              <w:rPr>
                <w:rFonts w:cs="Times New Roman"/>
              </w:rPr>
              <w:t>和</w:t>
            </w:r>
            <w:r w:rsidR="00520FD7" w:rsidRPr="00B42211">
              <w:rPr>
                <w:rFonts w:cs="Times New Roman"/>
              </w:rPr>
              <w:t>1.5.4</w:t>
            </w:r>
            <w:r w:rsidR="00520FD7" w:rsidRPr="00B42211">
              <w:rPr>
                <w:rFonts w:cs="Times New Roman"/>
              </w:rPr>
              <w:t>章节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3079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917" w:type="dxa"/>
          </w:tcPr>
          <w:p w:rsidR="00C333A4" w:rsidRPr="00B42211" w:rsidRDefault="00C333A4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C333A4" w:rsidRPr="00B42211" w:rsidRDefault="00C333A4" w:rsidP="00C333A4">
      <w:pPr>
        <w:pStyle w:val="a4"/>
        <w:spacing w:before="100" w:after="156" w:afterAutospacing="0"/>
        <w:ind w:firstLine="400"/>
      </w:pPr>
    </w:p>
    <w:p w:rsidR="00C333A4" w:rsidRPr="00B42211" w:rsidRDefault="00C333A4" w:rsidP="00C333A4">
      <w:pPr>
        <w:pStyle w:val="2"/>
      </w:pPr>
      <w:bookmarkStart w:id="21" w:name="_Toc133309434"/>
      <w:r w:rsidRPr="00B42211">
        <w:t>I2C</w:t>
      </w:r>
      <w:r w:rsidRPr="00B42211">
        <w:t>电路设计要求</w:t>
      </w:r>
      <w:bookmarkEnd w:id="21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"/>
        <w:gridCol w:w="4216"/>
        <w:gridCol w:w="3079"/>
        <w:gridCol w:w="1917"/>
      </w:tblGrid>
      <w:tr w:rsidR="00D543D3" w:rsidRPr="00B42211" w:rsidTr="00F73F4F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3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F73F4F">
        <w:tc>
          <w:tcPr>
            <w:tcW w:w="4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21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I</w:t>
            </w:r>
            <w:r w:rsidRPr="00B42211">
              <w:rPr>
                <w:rFonts w:cs="Times New Roman"/>
                <w:vertAlign w:val="superscript"/>
              </w:rPr>
              <w:t>2</w:t>
            </w:r>
            <w:r w:rsidRPr="00B42211">
              <w:rPr>
                <w:rFonts w:cs="Times New Roman"/>
              </w:rPr>
              <w:t>C</w:t>
            </w:r>
            <w:r w:rsidRPr="00B42211">
              <w:rPr>
                <w:rFonts w:cs="Times New Roman"/>
              </w:rPr>
              <w:t>信号</w:t>
            </w:r>
            <w:r w:rsidRPr="00B42211">
              <w:rPr>
                <w:rFonts w:cs="Times New Roman"/>
              </w:rPr>
              <w:t>SCL</w:t>
            </w:r>
            <w:r w:rsidRPr="00B42211">
              <w:rPr>
                <w:rFonts w:cs="Times New Roman"/>
              </w:rPr>
              <w:t>、</w:t>
            </w:r>
            <w:r w:rsidRPr="00B42211">
              <w:rPr>
                <w:rFonts w:cs="Times New Roman"/>
              </w:rPr>
              <w:t>SDA</w:t>
            </w:r>
            <w:r w:rsidRPr="00B42211">
              <w:rPr>
                <w:rFonts w:cs="Times New Roman"/>
              </w:rPr>
              <w:t>是</w:t>
            </w:r>
            <w:r w:rsidRPr="00B42211">
              <w:rPr>
                <w:rFonts w:cs="Times New Roman"/>
              </w:rPr>
              <w:t>OD</w:t>
            </w:r>
            <w:r w:rsidRPr="00B42211">
              <w:rPr>
                <w:rFonts w:cs="Times New Roman"/>
              </w:rPr>
              <w:t>输出的管脚，需要外</w:t>
            </w:r>
            <w:proofErr w:type="gramStart"/>
            <w:r w:rsidRPr="00B42211">
              <w:rPr>
                <w:rFonts w:cs="Times New Roman"/>
              </w:rPr>
              <w:t>接上拉</w:t>
            </w:r>
            <w:proofErr w:type="gramEnd"/>
            <w:r w:rsidRPr="00B42211">
              <w:rPr>
                <w:rFonts w:cs="Times New Roman"/>
              </w:rPr>
              <w:t>电阻，根据总线负载和</w:t>
            </w:r>
            <w:r w:rsidRPr="00B42211">
              <w:rPr>
                <w:rFonts w:cs="Times New Roman"/>
              </w:rPr>
              <w:t>PCB</w:t>
            </w:r>
            <w:r w:rsidRPr="00B42211">
              <w:rPr>
                <w:rFonts w:cs="Times New Roman"/>
              </w:rPr>
              <w:t>叠层的不同，选择不同阻值的电阻。推荐选择</w:t>
            </w:r>
            <w:r w:rsidRPr="00B42211">
              <w:rPr>
                <w:rFonts w:cs="Times New Roman"/>
              </w:rPr>
              <w:t>1kΩ</w:t>
            </w:r>
            <w:r w:rsidRPr="00B42211">
              <w:rPr>
                <w:rFonts w:cs="Times New Roman"/>
              </w:rPr>
              <w:t>上拉电阻。</w:t>
            </w:r>
          </w:p>
          <w:p w:rsidR="00091F7C" w:rsidRPr="00B42211" w:rsidRDefault="00091F7C" w:rsidP="00091F7C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I2C0_SDA/SCL</w:t>
            </w:r>
            <w:r w:rsidRPr="00B42211">
              <w:rPr>
                <w:rFonts w:cs="Times New Roman"/>
              </w:rPr>
              <w:t>为</w:t>
            </w:r>
            <w:r w:rsidRPr="00B42211">
              <w:rPr>
                <w:rFonts w:cs="Times New Roman"/>
              </w:rPr>
              <w:t>1.8V</w:t>
            </w:r>
            <w:r w:rsidRPr="00B42211">
              <w:rPr>
                <w:rFonts w:cs="Times New Roman"/>
              </w:rPr>
              <w:t>域，仅供</w:t>
            </w:r>
            <w:r w:rsidRPr="00B42211">
              <w:rPr>
                <w:rFonts w:cs="Times New Roman"/>
              </w:rPr>
              <w:t>Sensor</w:t>
            </w:r>
            <w:r w:rsidRPr="00B42211">
              <w:rPr>
                <w:rFonts w:cs="Times New Roman"/>
              </w:rPr>
              <w:t>使用，在正常模式下，即使</w:t>
            </w:r>
            <w:r w:rsidRPr="00B42211">
              <w:rPr>
                <w:rFonts w:cs="Times New Roman"/>
              </w:rPr>
              <w:t>I2C0</w:t>
            </w:r>
            <w:r w:rsidRPr="00B42211">
              <w:rPr>
                <w:rFonts w:cs="Times New Roman"/>
              </w:rPr>
              <w:t>不使用，</w:t>
            </w:r>
            <w:r w:rsidRPr="00B42211">
              <w:rPr>
                <w:rFonts w:cs="Times New Roman"/>
              </w:rPr>
              <w:t>SCL</w:t>
            </w:r>
            <w:r w:rsidRPr="00B42211">
              <w:rPr>
                <w:rFonts w:cs="Times New Roman"/>
              </w:rPr>
              <w:t>和</w:t>
            </w:r>
            <w:r w:rsidRPr="00B42211">
              <w:rPr>
                <w:rFonts w:cs="Times New Roman"/>
              </w:rPr>
              <w:t>SDA</w:t>
            </w:r>
            <w:r w:rsidRPr="00B42211">
              <w:rPr>
                <w:rFonts w:cs="Times New Roman"/>
              </w:rPr>
              <w:t>都需要外</w:t>
            </w:r>
            <w:proofErr w:type="gramStart"/>
            <w:r w:rsidRPr="00B42211">
              <w:rPr>
                <w:rFonts w:cs="Times New Roman"/>
              </w:rPr>
              <w:t>接上拉</w:t>
            </w:r>
            <w:proofErr w:type="gramEnd"/>
            <w:r w:rsidRPr="00B42211">
              <w:rPr>
                <w:rFonts w:cs="Times New Roman"/>
              </w:rPr>
              <w:t>电阻，不能悬空。</w:t>
            </w:r>
          </w:p>
        </w:tc>
        <w:tc>
          <w:tcPr>
            <w:tcW w:w="307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191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F73F4F">
        <w:tc>
          <w:tcPr>
            <w:tcW w:w="4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1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b/>
              </w:rPr>
            </w:pPr>
            <w:r w:rsidRPr="00B42211">
              <w:rPr>
                <w:rFonts w:cs="Times New Roman"/>
                <w:b/>
              </w:rPr>
              <w:t>注意：</w:t>
            </w:r>
            <w:r w:rsidRPr="00B42211">
              <w:rPr>
                <w:rFonts w:cs="Times New Roman"/>
                <w:b/>
              </w:rPr>
              <w:t>I</w:t>
            </w:r>
            <w:r w:rsidRPr="00B42211">
              <w:rPr>
                <w:rFonts w:cs="Times New Roman"/>
                <w:b/>
                <w:vertAlign w:val="superscript"/>
              </w:rPr>
              <w:t>2</w:t>
            </w:r>
            <w:r w:rsidRPr="00B42211">
              <w:rPr>
                <w:rFonts w:cs="Times New Roman"/>
                <w:b/>
              </w:rPr>
              <w:t>C</w:t>
            </w:r>
            <w:r w:rsidRPr="00B42211">
              <w:rPr>
                <w:rFonts w:cs="Times New Roman"/>
                <w:b/>
              </w:rPr>
              <w:t>总线上各器件地址不要冲突。</w:t>
            </w:r>
          </w:p>
        </w:tc>
        <w:tc>
          <w:tcPr>
            <w:tcW w:w="307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b/>
              </w:rPr>
            </w:pPr>
          </w:p>
        </w:tc>
        <w:tc>
          <w:tcPr>
            <w:tcW w:w="191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b/>
              </w:rPr>
            </w:pPr>
          </w:p>
        </w:tc>
      </w:tr>
    </w:tbl>
    <w:p w:rsidR="00C333A4" w:rsidRPr="00B42211" w:rsidRDefault="00C333A4" w:rsidP="00C333A4">
      <w:pPr>
        <w:pStyle w:val="a4"/>
        <w:spacing w:before="100" w:after="156" w:afterAutospacing="0"/>
        <w:ind w:firstLine="400"/>
      </w:pPr>
    </w:p>
    <w:p w:rsidR="00D543D3" w:rsidRPr="00B42211" w:rsidRDefault="00D543D3" w:rsidP="00D543D3">
      <w:pPr>
        <w:pStyle w:val="2"/>
      </w:pPr>
      <w:bookmarkStart w:id="22" w:name="_Toc133309435"/>
      <w:r w:rsidRPr="00B42211">
        <w:lastRenderedPageBreak/>
        <w:t>视频电路设计要求</w:t>
      </w:r>
      <w:bookmarkEnd w:id="22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"/>
        <w:gridCol w:w="4846"/>
        <w:gridCol w:w="2127"/>
        <w:gridCol w:w="2239"/>
      </w:tblGrid>
      <w:tr w:rsidR="00D543D3" w:rsidRPr="00B42211" w:rsidTr="00B2252F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B2252F">
        <w:tc>
          <w:tcPr>
            <w:tcW w:w="4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846" w:type="dxa"/>
          </w:tcPr>
          <w:p w:rsidR="00D543D3" w:rsidRPr="00B42211" w:rsidRDefault="005416E8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FH8852v310/FH8856v310</w:t>
            </w:r>
            <w:r w:rsidR="00D543D3" w:rsidRPr="00B42211">
              <w:rPr>
                <w:rFonts w:cs="Times New Roman"/>
              </w:rPr>
              <w:t>支持单路</w:t>
            </w:r>
            <w:r w:rsidR="00D543D3" w:rsidRPr="00B42211">
              <w:rPr>
                <w:rFonts w:cs="Times New Roman"/>
              </w:rPr>
              <w:t>Sensor</w:t>
            </w:r>
            <w:r w:rsidR="00D543D3" w:rsidRPr="00B42211">
              <w:rPr>
                <w:rFonts w:cs="Times New Roman"/>
              </w:rPr>
              <w:t>接口，</w:t>
            </w:r>
            <w:r w:rsidR="00D543D3" w:rsidRPr="00B42211">
              <w:rPr>
                <w:rFonts w:cs="Times New Roman"/>
              </w:rPr>
              <w:t>Sensor</w:t>
            </w:r>
            <w:r w:rsidR="00D543D3" w:rsidRPr="00B42211">
              <w:rPr>
                <w:rFonts w:cs="Times New Roman"/>
              </w:rPr>
              <w:t>的配置接口电平</w:t>
            </w:r>
            <w:r w:rsidR="00C933B4" w:rsidRPr="00B42211">
              <w:rPr>
                <w:rFonts w:cs="Times New Roman"/>
              </w:rPr>
              <w:t>仅</w:t>
            </w:r>
            <w:r w:rsidR="00D543D3" w:rsidRPr="00B42211">
              <w:rPr>
                <w:rFonts w:cs="Times New Roman"/>
              </w:rPr>
              <w:t>支持</w:t>
            </w:r>
            <w:r w:rsidR="00D543D3" w:rsidRPr="00B42211">
              <w:rPr>
                <w:rFonts w:cs="Times New Roman"/>
              </w:rPr>
              <w:t>1.8V</w:t>
            </w:r>
            <w:r w:rsidR="00D543D3" w:rsidRPr="00B42211">
              <w:rPr>
                <w:rFonts w:cs="Times New Roman"/>
              </w:rPr>
              <w:t>。</w:t>
            </w:r>
          </w:p>
        </w:tc>
        <w:tc>
          <w:tcPr>
            <w:tcW w:w="21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223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</w:tr>
      <w:tr w:rsidR="00D543D3" w:rsidRPr="00B42211" w:rsidTr="00B2252F">
        <w:tc>
          <w:tcPr>
            <w:tcW w:w="4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4846" w:type="dxa"/>
          </w:tcPr>
          <w:p w:rsidR="00D543D3" w:rsidRPr="00B42211" w:rsidRDefault="00B71FB5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MIPI Rx</w:t>
            </w:r>
            <w:r w:rsidR="00D543D3" w:rsidRPr="00B42211">
              <w:rPr>
                <w:rFonts w:cs="Times New Roman"/>
              </w:rPr>
              <w:t>接口内置了</w:t>
            </w:r>
            <w:r w:rsidR="00D543D3" w:rsidRPr="00B42211">
              <w:rPr>
                <w:rFonts w:cs="Times New Roman"/>
              </w:rPr>
              <w:t>100Ω</w:t>
            </w:r>
            <w:r w:rsidR="00D543D3" w:rsidRPr="00B42211">
              <w:rPr>
                <w:rFonts w:cs="Times New Roman"/>
              </w:rPr>
              <w:t>跨接匹配电阻，外部无需再设计或者预留。</w:t>
            </w:r>
          </w:p>
        </w:tc>
        <w:tc>
          <w:tcPr>
            <w:tcW w:w="21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223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</w:tr>
      <w:tr w:rsidR="00D543D3" w:rsidRPr="00B42211" w:rsidTr="00B2252F">
        <w:tc>
          <w:tcPr>
            <w:tcW w:w="4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484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  <w:r w:rsidRPr="00B42211">
              <w:rPr>
                <w:rFonts w:cs="Times New Roman"/>
                <w:lang w:val="pt-BR"/>
              </w:rPr>
              <w:t>MIPI_RX_D[0:</w:t>
            </w:r>
            <w:r w:rsidR="007D2F14" w:rsidRPr="00B42211">
              <w:rPr>
                <w:rFonts w:cs="Times New Roman"/>
                <w:lang w:val="pt-BR"/>
              </w:rPr>
              <w:t>1</w:t>
            </w:r>
            <w:r w:rsidRPr="00B42211">
              <w:rPr>
                <w:rFonts w:cs="Times New Roman"/>
                <w:lang w:val="pt-BR"/>
              </w:rPr>
              <w:t>]P/N</w:t>
            </w:r>
            <w:r w:rsidRPr="00B42211">
              <w:rPr>
                <w:rFonts w:cs="Times New Roman"/>
              </w:rPr>
              <w:t>的数据信号的线长均以</w:t>
            </w:r>
            <w:r w:rsidRPr="00B42211">
              <w:rPr>
                <w:rFonts w:cs="Times New Roman"/>
                <w:lang w:val="pt-BR"/>
              </w:rPr>
              <w:t>MIPI _RX_CK0P/N</w:t>
            </w:r>
            <w:r w:rsidRPr="00B42211">
              <w:rPr>
                <w:rFonts w:cs="Times New Roman"/>
              </w:rPr>
              <w:t>时钟信号的线长为基准</w:t>
            </w:r>
            <w:r w:rsidRPr="00B42211">
              <w:rPr>
                <w:rFonts w:cs="Times New Roman"/>
                <w:lang w:val="pt-BR"/>
              </w:rPr>
              <w:t>，</w:t>
            </w:r>
            <w:r w:rsidRPr="00B42211">
              <w:rPr>
                <w:rFonts w:cs="Times New Roman"/>
              </w:rPr>
              <w:t>偏差控制在</w:t>
            </w:r>
            <w:r w:rsidRPr="00B42211">
              <w:rPr>
                <w:rFonts w:cs="Times New Roman"/>
                <w:lang w:val="pt-BR"/>
              </w:rPr>
              <w:t>±300mil</w:t>
            </w:r>
            <w:r w:rsidRPr="00B42211">
              <w:rPr>
                <w:rFonts w:cs="Times New Roman"/>
              </w:rPr>
              <w:t>以内</w:t>
            </w:r>
            <w:r w:rsidRPr="00B42211">
              <w:rPr>
                <w:rFonts w:cs="Times New Roman"/>
                <w:lang w:val="pt-BR"/>
              </w:rPr>
              <w:t>；</w:t>
            </w:r>
          </w:p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差分信号组内走线长度偏差控制在</w:t>
            </w:r>
            <w:r w:rsidRPr="00B42211">
              <w:rPr>
                <w:rFonts w:cs="Times New Roman"/>
              </w:rPr>
              <w:t>±5mil</w:t>
            </w:r>
            <w:r w:rsidRPr="00B42211">
              <w:rPr>
                <w:rFonts w:cs="Times New Roman"/>
              </w:rPr>
              <w:t>以内，差分阻抗控制在</w:t>
            </w:r>
            <w:r w:rsidRPr="00B42211">
              <w:rPr>
                <w:rFonts w:cs="Times New Roman"/>
              </w:rPr>
              <w:t>100Ω</w:t>
            </w:r>
            <w:r w:rsidRPr="00B42211">
              <w:rPr>
                <w:rFonts w:cs="Times New Roman"/>
              </w:rPr>
              <w:t>；</w:t>
            </w:r>
          </w:p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  <w:b/>
              </w:rPr>
              <w:t>注意：差分信号经过连接器时，相邻差分信号对之间必须使用</w:t>
            </w:r>
            <w:r w:rsidRPr="00B42211">
              <w:rPr>
                <w:rFonts w:cs="Times New Roman"/>
                <w:b/>
              </w:rPr>
              <w:t>GND</w:t>
            </w:r>
            <w:r w:rsidRPr="00B42211">
              <w:rPr>
                <w:rFonts w:cs="Times New Roman"/>
                <w:b/>
              </w:rPr>
              <w:t>管脚进行隔离。</w:t>
            </w:r>
          </w:p>
        </w:tc>
        <w:tc>
          <w:tcPr>
            <w:tcW w:w="21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  <w:tc>
          <w:tcPr>
            <w:tcW w:w="223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  <w:lang w:val="pt-BR"/>
              </w:rPr>
            </w:pPr>
          </w:p>
        </w:tc>
      </w:tr>
    </w:tbl>
    <w:p w:rsidR="00D543D3" w:rsidRPr="00B42211" w:rsidRDefault="00D543D3" w:rsidP="00D543D3">
      <w:pPr>
        <w:pStyle w:val="a4"/>
        <w:spacing w:after="156"/>
        <w:ind w:firstLine="400"/>
        <w:rPr>
          <w:lang w:val="pt-BR"/>
        </w:rPr>
      </w:pPr>
    </w:p>
    <w:p w:rsidR="00D543D3" w:rsidRPr="00B42211" w:rsidRDefault="00D543D3" w:rsidP="00D543D3">
      <w:pPr>
        <w:pStyle w:val="2"/>
      </w:pPr>
      <w:bookmarkStart w:id="23" w:name="_Toc133309436"/>
      <w:r w:rsidRPr="00B42211">
        <w:t>音频电路设计要求</w:t>
      </w:r>
      <w:bookmarkEnd w:id="23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627"/>
        <w:gridCol w:w="2237"/>
        <w:gridCol w:w="2349"/>
      </w:tblGrid>
      <w:tr w:rsidR="00D543D3" w:rsidRPr="00B42211" w:rsidTr="00DE37FA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5F538D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AC_VMID</w:t>
            </w:r>
            <w:r w:rsidR="00D543D3" w:rsidRPr="00B42211">
              <w:rPr>
                <w:rFonts w:cs="Times New Roman"/>
              </w:rPr>
              <w:t>引脚上的滤波电容</w:t>
            </w:r>
            <w:r w:rsidR="00D543D3" w:rsidRPr="00B42211">
              <w:rPr>
                <w:rFonts w:cs="Times New Roman"/>
              </w:rPr>
              <w:t>4.7uF+100nF</w:t>
            </w:r>
            <w:r w:rsidR="00D543D3" w:rsidRPr="00B42211">
              <w:rPr>
                <w:rFonts w:cs="Times New Roman"/>
              </w:rPr>
              <w:t>。</w:t>
            </w:r>
          </w:p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其中</w:t>
            </w:r>
            <w:r w:rsidRPr="00B42211">
              <w:rPr>
                <w:rFonts w:cs="Times New Roman"/>
              </w:rPr>
              <w:t>100nF</w:t>
            </w:r>
            <w:r w:rsidRPr="00B42211">
              <w:rPr>
                <w:rFonts w:cs="Times New Roman"/>
              </w:rPr>
              <w:t>电容需要靠近主芯片放置，最大间距不超过</w:t>
            </w:r>
            <w:r w:rsidRPr="00B42211">
              <w:rPr>
                <w:rFonts w:cs="Times New Roman"/>
              </w:rPr>
              <w:t>250mil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5416E8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FH8852v310/FH8856v310</w:t>
            </w:r>
            <w:r w:rsidR="00D543D3" w:rsidRPr="00B42211">
              <w:rPr>
                <w:rFonts w:cs="Times New Roman"/>
              </w:rPr>
              <w:t>提供了</w:t>
            </w:r>
            <w:r w:rsidR="00D543D3" w:rsidRPr="00B42211">
              <w:rPr>
                <w:rFonts w:cs="Times New Roman"/>
              </w:rPr>
              <w:t>1</w:t>
            </w:r>
            <w:r w:rsidR="00D543D3" w:rsidRPr="00B42211">
              <w:rPr>
                <w:rFonts w:cs="Times New Roman"/>
              </w:rPr>
              <w:t>个</w:t>
            </w:r>
            <w:r w:rsidR="00D9601C" w:rsidRPr="00B42211">
              <w:rPr>
                <w:rFonts w:cs="Times New Roman"/>
              </w:rPr>
              <w:t>AC_MICBIAS</w:t>
            </w:r>
            <w:r w:rsidR="00D543D3" w:rsidRPr="00B42211">
              <w:rPr>
                <w:rFonts w:cs="Times New Roman"/>
              </w:rPr>
              <w:t>管脚，</w:t>
            </w:r>
            <w:r w:rsidR="00D543D3" w:rsidRPr="00B42211">
              <w:rPr>
                <w:rFonts w:cs="Times New Roman"/>
              </w:rPr>
              <w:t xml:space="preserve"> AC_MICBIAS</w:t>
            </w:r>
            <w:r w:rsidR="00D543D3" w:rsidRPr="00B42211">
              <w:rPr>
                <w:rFonts w:cs="Times New Roman"/>
              </w:rPr>
              <w:t>管脚处需要放置一个</w:t>
            </w:r>
            <w:r w:rsidR="00D543D3" w:rsidRPr="00B42211">
              <w:rPr>
                <w:rFonts w:cs="Times New Roman"/>
              </w:rPr>
              <w:t>4.7uF</w:t>
            </w:r>
            <w:r w:rsidR="00D543D3" w:rsidRPr="00B42211">
              <w:rPr>
                <w:rFonts w:cs="Times New Roman"/>
              </w:rPr>
              <w:t>电容。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音频输入信号上</w:t>
            </w:r>
            <w:proofErr w:type="gramStart"/>
            <w:r w:rsidRPr="00B42211">
              <w:rPr>
                <w:rFonts w:cs="Times New Roman"/>
              </w:rPr>
              <w:t>的隔直电容</w:t>
            </w:r>
            <w:proofErr w:type="gramEnd"/>
            <w:r w:rsidRPr="00B42211">
              <w:rPr>
                <w:rFonts w:cs="Times New Roman"/>
              </w:rPr>
              <w:t>靠近</w:t>
            </w:r>
            <w:r w:rsidR="005416E8"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>放置，电容</w:t>
            </w:r>
            <w:proofErr w:type="gramStart"/>
            <w:r w:rsidRPr="00B42211">
              <w:rPr>
                <w:rFonts w:cs="Times New Roman"/>
              </w:rPr>
              <w:t>容</w:t>
            </w:r>
            <w:proofErr w:type="gramEnd"/>
            <w:r w:rsidRPr="00B42211">
              <w:rPr>
                <w:rFonts w:cs="Times New Roman"/>
              </w:rPr>
              <w:t>值推荐选择</w:t>
            </w:r>
            <w:r w:rsidR="00DE37FA" w:rsidRPr="00B42211">
              <w:rPr>
                <w:rFonts w:cs="Times New Roman"/>
              </w:rPr>
              <w:t>1</w:t>
            </w:r>
            <w:r w:rsidRPr="00B42211">
              <w:rPr>
                <w:rFonts w:cs="Times New Roman"/>
              </w:rPr>
              <w:t>uF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多层板设计时，模拟音频输入输出信号、</w:t>
            </w:r>
            <w:r w:rsidRPr="00B42211">
              <w:rPr>
                <w:rFonts w:cs="Times New Roman"/>
              </w:rPr>
              <w:t>MICBIAS</w:t>
            </w:r>
            <w:r w:rsidRPr="00B42211">
              <w:rPr>
                <w:rFonts w:cs="Times New Roman"/>
              </w:rPr>
              <w:t>信号以</w:t>
            </w:r>
            <w:r w:rsidRPr="00B42211">
              <w:rPr>
                <w:rFonts w:cs="Times New Roman"/>
              </w:rPr>
              <w:t>GND</w:t>
            </w:r>
            <w:r w:rsidRPr="00B42211">
              <w:rPr>
                <w:rFonts w:cs="Times New Roman"/>
              </w:rPr>
              <w:t>为参考平面，并保证参考平面完成。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2</w:t>
            </w:r>
            <w:r w:rsidRPr="00B42211">
              <w:rPr>
                <w:rFonts w:cs="Times New Roman"/>
              </w:rPr>
              <w:t>层板设计时，模拟音频输入输出信号、</w:t>
            </w:r>
            <w:r w:rsidR="007E7D19" w:rsidRPr="00B42211">
              <w:rPr>
                <w:rFonts w:cs="Times New Roman"/>
              </w:rPr>
              <w:t>AC_MICBIAS</w:t>
            </w:r>
            <w:r w:rsidRPr="00B42211">
              <w:rPr>
                <w:rFonts w:cs="Times New Roman"/>
              </w:rPr>
              <w:t>信号要求全程包地处理，并且相邻信号之间的</w:t>
            </w:r>
            <w:r w:rsidRPr="00B42211">
              <w:rPr>
                <w:rFonts w:cs="Times New Roman"/>
              </w:rPr>
              <w:t>GND</w:t>
            </w:r>
            <w:r w:rsidRPr="00B42211">
              <w:rPr>
                <w:rFonts w:cs="Times New Roman"/>
              </w:rPr>
              <w:t>过孔均匀放置。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D543D3" w:rsidP="006B50F6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为获得较好的音频质量，建议在音频输出管脚</w:t>
            </w:r>
            <w:r w:rsidRPr="00B42211">
              <w:rPr>
                <w:rFonts w:cs="Times New Roman"/>
              </w:rPr>
              <w:t>AC_OUTL</w:t>
            </w:r>
            <w:r w:rsidRPr="00B42211">
              <w:rPr>
                <w:rFonts w:cs="Times New Roman"/>
              </w:rPr>
              <w:t>的外围增加音频放大器以及滤波电路，详细请参考</w:t>
            </w:r>
            <w:r w:rsidR="005416E8"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>DMEB</w:t>
            </w:r>
            <w:r w:rsidRPr="00B42211">
              <w:rPr>
                <w:rFonts w:cs="Times New Roman"/>
              </w:rPr>
              <w:lastRenderedPageBreak/>
              <w:t>板最新版本原理图。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DE37FA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2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4</w:t>
            </w:r>
            <w:r w:rsidRPr="00B42211">
              <w:rPr>
                <w:rFonts w:cs="Times New Roman"/>
              </w:rPr>
              <w:t>层板设计芯片端串联</w:t>
            </w:r>
            <w:r w:rsidRPr="00B42211">
              <w:rPr>
                <w:rFonts w:cs="Times New Roman"/>
              </w:rPr>
              <w:t>33 Ω</w:t>
            </w:r>
            <w:r w:rsidRPr="00B42211">
              <w:rPr>
                <w:rFonts w:cs="Times New Roman"/>
              </w:rPr>
              <w:t>电阻，用以获取更好的信号质量。</w:t>
            </w:r>
          </w:p>
        </w:tc>
        <w:tc>
          <w:tcPr>
            <w:tcW w:w="2237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34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B42211" w:rsidRDefault="00D543D3" w:rsidP="00D543D3">
      <w:pPr>
        <w:pStyle w:val="a4"/>
        <w:spacing w:after="156"/>
        <w:ind w:firstLine="400"/>
      </w:pPr>
    </w:p>
    <w:p w:rsidR="00D543D3" w:rsidRPr="00B42211" w:rsidRDefault="00D543D3" w:rsidP="00D543D3">
      <w:pPr>
        <w:pStyle w:val="2"/>
      </w:pPr>
      <w:bookmarkStart w:id="24" w:name="_Toc133309437"/>
      <w:r w:rsidRPr="00B42211">
        <w:t>SD CARD</w:t>
      </w:r>
      <w:r w:rsidRPr="00B42211">
        <w:t>电路设计要求</w:t>
      </w:r>
      <w:bookmarkEnd w:id="24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609"/>
        <w:gridCol w:w="2134"/>
        <w:gridCol w:w="2470"/>
      </w:tblGrid>
      <w:tr w:rsidR="00D543D3" w:rsidRPr="00B42211" w:rsidTr="00294D29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294D29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建议</w:t>
            </w:r>
            <w:r w:rsidRPr="00B42211">
              <w:rPr>
                <w:rFonts w:cs="Times New Roman"/>
              </w:rPr>
              <w:t>SD CARD</w:t>
            </w:r>
            <w:r w:rsidRPr="00B42211">
              <w:rPr>
                <w:rFonts w:cs="Times New Roman"/>
              </w:rPr>
              <w:t>电源使用</w:t>
            </w:r>
            <w:proofErr w:type="spellStart"/>
            <w:r w:rsidRPr="00B42211">
              <w:rPr>
                <w:rFonts w:cs="Times New Roman"/>
              </w:rPr>
              <w:t>mos</w:t>
            </w:r>
            <w:proofErr w:type="spellEnd"/>
            <w:r w:rsidRPr="00B42211">
              <w:rPr>
                <w:rFonts w:cs="Times New Roman"/>
              </w:rPr>
              <w:t>管控制上下电，低电平有效。</w:t>
            </w:r>
          </w:p>
        </w:tc>
        <w:tc>
          <w:tcPr>
            <w:tcW w:w="2134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294D29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B42211" w:rsidRDefault="00C8229D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SD</w:t>
            </w:r>
            <w:r w:rsidR="00D543D3" w:rsidRPr="00B42211">
              <w:rPr>
                <w:rFonts w:cs="Times New Roman"/>
              </w:rPr>
              <w:t>0</w:t>
            </w:r>
            <w:r w:rsidR="00D543D3" w:rsidRPr="00B42211">
              <w:rPr>
                <w:rFonts w:cs="Times New Roman"/>
              </w:rPr>
              <w:t>可用于对接</w:t>
            </w:r>
            <w:r w:rsidR="00D543D3" w:rsidRPr="00B42211">
              <w:rPr>
                <w:rFonts w:cs="Times New Roman"/>
              </w:rPr>
              <w:t>SD</w:t>
            </w:r>
            <w:r w:rsidR="00D543D3" w:rsidRPr="00B42211">
              <w:rPr>
                <w:rFonts w:cs="Times New Roman"/>
              </w:rPr>
              <w:t>卡，电平支持</w:t>
            </w:r>
            <w:r w:rsidR="00D543D3" w:rsidRPr="00B42211">
              <w:rPr>
                <w:rFonts w:cs="Times New Roman"/>
              </w:rPr>
              <w:t>3.3V</w:t>
            </w:r>
          </w:p>
          <w:p w:rsidR="00D543D3" w:rsidRPr="00B42211" w:rsidRDefault="00C8229D" w:rsidP="00C8229D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SD</w:t>
            </w:r>
            <w:r w:rsidR="00D543D3" w:rsidRPr="00B42211">
              <w:rPr>
                <w:rFonts w:cs="Times New Roman"/>
              </w:rPr>
              <w:t>1</w:t>
            </w:r>
            <w:r w:rsidR="00216242" w:rsidRPr="00B42211">
              <w:rPr>
                <w:rFonts w:cs="Times New Roman"/>
              </w:rPr>
              <w:t>可</w:t>
            </w:r>
            <w:r w:rsidR="00D543D3" w:rsidRPr="00B42211">
              <w:rPr>
                <w:rFonts w:cs="Times New Roman"/>
              </w:rPr>
              <w:t>用于对接</w:t>
            </w:r>
            <w:r w:rsidR="00D543D3" w:rsidRPr="00B42211">
              <w:rPr>
                <w:rFonts w:cs="Times New Roman"/>
              </w:rPr>
              <w:t>WIFI</w:t>
            </w:r>
            <w:r w:rsidR="00D543D3" w:rsidRPr="00B42211">
              <w:rPr>
                <w:rFonts w:cs="Times New Roman"/>
              </w:rPr>
              <w:t>模块，</w:t>
            </w:r>
            <w:r w:rsidR="00D543D3" w:rsidRPr="00B42211">
              <w:rPr>
                <w:rFonts w:cs="Times New Roman"/>
                <w:lang w:val="pt-BR"/>
              </w:rPr>
              <w:t>接口支持</w:t>
            </w:r>
            <w:r w:rsidR="00D543D3" w:rsidRPr="00B42211">
              <w:rPr>
                <w:rFonts w:cs="Times New Roman"/>
                <w:lang w:val="pt-BR"/>
              </w:rPr>
              <w:t>3.3V</w:t>
            </w:r>
            <w:r w:rsidR="00D543D3" w:rsidRPr="00B42211">
              <w:rPr>
                <w:rFonts w:cs="Times New Roman"/>
                <w:lang w:val="pt-BR"/>
              </w:rPr>
              <w:t>电平。</w:t>
            </w:r>
          </w:p>
        </w:tc>
        <w:tc>
          <w:tcPr>
            <w:tcW w:w="2134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294D29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多层板设计时，</w:t>
            </w:r>
            <w:r w:rsidR="006009B5" w:rsidRPr="00B42211">
              <w:rPr>
                <w:rFonts w:cs="Times New Roman"/>
              </w:rPr>
              <w:t>SD</w:t>
            </w:r>
            <w:r w:rsidRPr="00B42211">
              <w:rPr>
                <w:rFonts w:cs="Times New Roman"/>
              </w:rPr>
              <w:t>_CLK</w:t>
            </w:r>
            <w:r w:rsidRPr="00B42211">
              <w:rPr>
                <w:rFonts w:cs="Times New Roman"/>
              </w:rPr>
              <w:t>、</w:t>
            </w:r>
            <w:r w:rsidRPr="00B42211">
              <w:rPr>
                <w:rFonts w:cs="Times New Roman"/>
              </w:rPr>
              <w:t>DATA</w:t>
            </w:r>
            <w:r w:rsidRPr="00B42211">
              <w:rPr>
                <w:rFonts w:cs="Times New Roman"/>
              </w:rPr>
              <w:t>和</w:t>
            </w:r>
            <w:r w:rsidRPr="00B42211">
              <w:rPr>
                <w:rFonts w:cs="Times New Roman"/>
              </w:rPr>
              <w:t>CMD</w:t>
            </w:r>
            <w:r w:rsidRPr="00B42211">
              <w:rPr>
                <w:rFonts w:cs="Times New Roman"/>
              </w:rPr>
              <w:t>信号必须以</w:t>
            </w:r>
            <w:r w:rsidRPr="00B42211">
              <w:rPr>
                <w:rFonts w:cs="Times New Roman"/>
              </w:rPr>
              <w:t>GND</w:t>
            </w:r>
            <w:r w:rsidRPr="00B42211">
              <w:rPr>
                <w:rFonts w:cs="Times New Roman"/>
              </w:rPr>
              <w:t>为参考平面走线。</w:t>
            </w:r>
          </w:p>
        </w:tc>
        <w:tc>
          <w:tcPr>
            <w:tcW w:w="2134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294D29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B42211" w:rsidRDefault="00D543D3" w:rsidP="00294D29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当使用</w:t>
            </w:r>
            <w:r w:rsidRPr="00B42211">
              <w:rPr>
                <w:rFonts w:cs="Times New Roman"/>
              </w:rPr>
              <w:t>SD</w:t>
            </w:r>
            <w:r w:rsidRPr="00B42211">
              <w:rPr>
                <w:rFonts w:cs="Times New Roman"/>
              </w:rPr>
              <w:t>卡功能时，</w:t>
            </w:r>
            <w:r w:rsidR="00294D29" w:rsidRPr="00B42211">
              <w:rPr>
                <w:rFonts w:cs="Times New Roman"/>
              </w:rPr>
              <w:t>SD</w:t>
            </w:r>
            <w:r w:rsidRPr="00B42211">
              <w:rPr>
                <w:rFonts w:cs="Times New Roman"/>
              </w:rPr>
              <w:t>0_CD</w:t>
            </w:r>
            <w:r w:rsidRPr="00B42211">
              <w:rPr>
                <w:rFonts w:cs="Times New Roman"/>
              </w:rPr>
              <w:t>信号必须和</w:t>
            </w:r>
            <w:r w:rsidRPr="00B42211">
              <w:rPr>
                <w:rFonts w:cs="Times New Roman"/>
              </w:rPr>
              <w:t>SD CARD</w:t>
            </w:r>
            <w:r w:rsidRPr="00B42211">
              <w:rPr>
                <w:rFonts w:cs="Times New Roman"/>
              </w:rPr>
              <w:t>的</w:t>
            </w:r>
            <w:r w:rsidRPr="00B42211">
              <w:rPr>
                <w:rFonts w:cs="Times New Roman"/>
              </w:rPr>
              <w:t>DETECT</w:t>
            </w:r>
            <w:r w:rsidRPr="00B42211">
              <w:rPr>
                <w:rFonts w:cs="Times New Roman"/>
              </w:rPr>
              <w:t>引脚连接，预留</w:t>
            </w:r>
            <w:r w:rsidRPr="00B42211">
              <w:rPr>
                <w:rFonts w:cs="Times New Roman"/>
              </w:rPr>
              <w:t>100kΩ</w:t>
            </w:r>
            <w:r w:rsidRPr="00B42211">
              <w:rPr>
                <w:rFonts w:cs="Times New Roman"/>
              </w:rPr>
              <w:t>上拉电阻到</w:t>
            </w:r>
            <w:r w:rsidRPr="00B42211">
              <w:rPr>
                <w:rFonts w:cs="Times New Roman"/>
              </w:rPr>
              <w:t>3.3V</w:t>
            </w:r>
            <w:r w:rsidRPr="00B42211">
              <w:rPr>
                <w:rFonts w:cs="Times New Roman"/>
              </w:rPr>
              <w:t>。</w:t>
            </w:r>
          </w:p>
        </w:tc>
        <w:tc>
          <w:tcPr>
            <w:tcW w:w="2134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294D29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60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PCB</w:t>
            </w:r>
            <w:r w:rsidRPr="00B42211">
              <w:rPr>
                <w:rFonts w:cs="Times New Roman"/>
              </w:rPr>
              <w:t>布局时，</w:t>
            </w:r>
            <w:r w:rsidRPr="00B42211">
              <w:rPr>
                <w:rFonts w:cs="Times New Roman"/>
              </w:rPr>
              <w:t>SD</w:t>
            </w:r>
            <w:r w:rsidRPr="00B42211">
              <w:rPr>
                <w:rFonts w:cs="Times New Roman"/>
              </w:rPr>
              <w:t>卡背面不要放置大功率的器件，以防止</w:t>
            </w:r>
            <w:r w:rsidRPr="00B42211">
              <w:rPr>
                <w:rFonts w:cs="Times New Roman"/>
              </w:rPr>
              <w:t>SD</w:t>
            </w:r>
            <w:r w:rsidRPr="00B42211">
              <w:rPr>
                <w:rFonts w:cs="Times New Roman"/>
              </w:rPr>
              <w:t>卡高温下失效。</w:t>
            </w:r>
          </w:p>
        </w:tc>
        <w:tc>
          <w:tcPr>
            <w:tcW w:w="2134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470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B42211" w:rsidRDefault="00D543D3" w:rsidP="00D543D3">
      <w:pPr>
        <w:pStyle w:val="a4"/>
        <w:spacing w:after="156"/>
        <w:ind w:firstLine="400"/>
      </w:pPr>
    </w:p>
    <w:p w:rsidR="00D543D3" w:rsidRPr="00B42211" w:rsidRDefault="00D543D3" w:rsidP="00D543D3">
      <w:pPr>
        <w:pStyle w:val="2"/>
      </w:pPr>
      <w:bookmarkStart w:id="25" w:name="_Toc133309438"/>
      <w:r w:rsidRPr="00B42211">
        <w:t>UART</w:t>
      </w:r>
      <w:r w:rsidRPr="00B42211">
        <w:t>电路设计要求</w:t>
      </w:r>
      <w:bookmarkEnd w:id="25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B2252F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默认使用</w:t>
            </w:r>
            <w:r w:rsidRPr="00B42211">
              <w:rPr>
                <w:rFonts w:cs="Times New Roman"/>
              </w:rPr>
              <w:t>UART0</w:t>
            </w:r>
            <w:r w:rsidRPr="00B42211">
              <w:rPr>
                <w:rFonts w:cs="Times New Roman"/>
              </w:rPr>
              <w:t>进行调试，电源为</w:t>
            </w:r>
            <w:r w:rsidR="004F6B7E" w:rsidRPr="00B42211">
              <w:rPr>
                <w:rFonts w:cs="Times New Roman"/>
              </w:rPr>
              <w:t>VDDIO_18OD33</w:t>
            </w:r>
            <w:r w:rsidRPr="00B42211">
              <w:rPr>
                <w:rFonts w:cs="Times New Roman"/>
              </w:rPr>
              <w:t>，</w:t>
            </w:r>
            <w:r w:rsidR="005631EC" w:rsidRPr="00B42211">
              <w:rPr>
                <w:rFonts w:cs="Times New Roman"/>
              </w:rPr>
              <w:t>仅支持</w:t>
            </w:r>
            <w:r w:rsidR="005631EC" w:rsidRPr="00B42211">
              <w:rPr>
                <w:rFonts w:cs="Times New Roman"/>
              </w:rPr>
              <w:t>3.3V</w:t>
            </w:r>
            <w:r w:rsidR="005631EC" w:rsidRPr="00B42211">
              <w:rPr>
                <w:rFonts w:cs="Times New Roman"/>
              </w:rPr>
              <w:t>，</w:t>
            </w:r>
            <w:r w:rsidRPr="00B42211">
              <w:rPr>
                <w:rFonts w:cs="Times New Roman"/>
              </w:rPr>
              <w:t>设计时确保</w:t>
            </w:r>
            <w:r w:rsidRPr="00B42211">
              <w:rPr>
                <w:rFonts w:cs="Times New Roman"/>
              </w:rPr>
              <w:t>UART0</w:t>
            </w:r>
            <w:r w:rsidRPr="00B42211">
              <w:rPr>
                <w:rFonts w:cs="Times New Roman"/>
              </w:rPr>
              <w:t>管脚和对接设备电平匹配。</w:t>
            </w:r>
          </w:p>
        </w:tc>
        <w:tc>
          <w:tcPr>
            <w:tcW w:w="2118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B42211" w:rsidRDefault="00D543D3" w:rsidP="00D543D3">
      <w:pPr>
        <w:pStyle w:val="a4"/>
        <w:spacing w:after="156"/>
        <w:ind w:firstLine="400"/>
      </w:pPr>
    </w:p>
    <w:p w:rsidR="00D543D3" w:rsidRPr="00B42211" w:rsidRDefault="00D543D3" w:rsidP="00D543D3">
      <w:pPr>
        <w:pStyle w:val="2"/>
      </w:pPr>
      <w:bookmarkStart w:id="26" w:name="_Toc133309439"/>
      <w:r w:rsidRPr="00B42211">
        <w:t>特殊</w:t>
      </w:r>
      <w:r w:rsidRPr="00B42211">
        <w:t>GPIO</w:t>
      </w:r>
      <w:r w:rsidRPr="00B42211">
        <w:t>设计要求</w:t>
      </w:r>
      <w:bookmarkEnd w:id="26"/>
    </w:p>
    <w:tbl>
      <w:tblPr>
        <w:tblW w:w="9639" w:type="dxa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B42211" w:rsidTr="00831E40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lastRenderedPageBreak/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831E40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B42211" w:rsidRDefault="00C32E29" w:rsidP="00875B49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BOOT_MODE/GPIO30</w:t>
            </w:r>
            <w:r w:rsidR="00D543D3" w:rsidRPr="00B42211">
              <w:rPr>
                <w:rFonts w:cs="Times New Roman"/>
              </w:rPr>
              <w:t>，管脚号</w:t>
            </w:r>
            <w:r w:rsidRPr="00B42211">
              <w:rPr>
                <w:rFonts w:cs="Times New Roman"/>
              </w:rPr>
              <w:t>77</w:t>
            </w:r>
            <w:r w:rsidR="00D543D3" w:rsidRPr="00B42211">
              <w:rPr>
                <w:rFonts w:cs="Times New Roman"/>
              </w:rPr>
              <w:t>，用于</w:t>
            </w:r>
            <w:proofErr w:type="spellStart"/>
            <w:r w:rsidRPr="00B42211">
              <w:rPr>
                <w:rFonts w:cs="Times New Roman"/>
              </w:rPr>
              <w:t>xmode</w:t>
            </w:r>
            <w:proofErr w:type="spellEnd"/>
            <w:r w:rsidR="00D543D3" w:rsidRPr="00B42211">
              <w:rPr>
                <w:rFonts w:cs="Times New Roman"/>
              </w:rPr>
              <w:t>升级功能，</w:t>
            </w:r>
            <w:r w:rsidR="00875B49" w:rsidRPr="00B42211">
              <w:rPr>
                <w:rFonts w:cs="Times New Roman"/>
              </w:rPr>
              <w:t>升级</w:t>
            </w:r>
            <w:proofErr w:type="spellStart"/>
            <w:r w:rsidR="00875B49" w:rsidRPr="00B42211">
              <w:rPr>
                <w:rFonts w:cs="Times New Roman"/>
              </w:rPr>
              <w:t>xmode</w:t>
            </w:r>
            <w:proofErr w:type="spellEnd"/>
            <w:r w:rsidR="00875B49" w:rsidRPr="00B42211">
              <w:rPr>
                <w:rFonts w:cs="Times New Roman"/>
              </w:rPr>
              <w:t>需要在上电时将</w:t>
            </w:r>
            <w:r w:rsidR="00875B49" w:rsidRPr="00B42211">
              <w:rPr>
                <w:rFonts w:cs="Times New Roman"/>
              </w:rPr>
              <w:t>BOOT_MODE/GPIO30</w:t>
            </w:r>
            <w:r w:rsidR="00875B49" w:rsidRPr="00B42211">
              <w:rPr>
                <w:rFonts w:cs="Times New Roman"/>
              </w:rPr>
              <w:t>拉低</w:t>
            </w:r>
            <w:r w:rsidR="00D543D3" w:rsidRPr="00B42211">
              <w:rPr>
                <w:rFonts w:cs="Times New Roman"/>
              </w:rPr>
              <w:t>。</w:t>
            </w:r>
          </w:p>
        </w:tc>
        <w:tc>
          <w:tcPr>
            <w:tcW w:w="2118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B42211" w:rsidRDefault="00D543D3" w:rsidP="00D543D3">
      <w:pPr>
        <w:pStyle w:val="a4"/>
        <w:spacing w:after="156"/>
        <w:ind w:firstLine="400"/>
      </w:pPr>
    </w:p>
    <w:p w:rsidR="00D543D3" w:rsidRPr="00B42211" w:rsidRDefault="00D543D3" w:rsidP="00D543D3">
      <w:pPr>
        <w:pStyle w:val="2"/>
      </w:pPr>
      <w:bookmarkStart w:id="27" w:name="_Toc133309440"/>
      <w:r w:rsidRPr="00B42211">
        <w:t>上电配置信号设计要求</w:t>
      </w:r>
      <w:bookmarkEnd w:id="27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B2252F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B42211" w:rsidRDefault="00831E40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BOOT_SEL0/GPIO32</w:t>
            </w:r>
            <w:r w:rsidRPr="00B42211">
              <w:rPr>
                <w:rFonts w:cs="Times New Roman"/>
              </w:rPr>
              <w:t>，管脚号</w:t>
            </w:r>
            <w:r w:rsidRPr="00B42211">
              <w:rPr>
                <w:rFonts w:cs="Times New Roman"/>
              </w:rPr>
              <w:t>75</w:t>
            </w:r>
            <w:r w:rsidRPr="00B42211">
              <w:rPr>
                <w:rFonts w:cs="Times New Roman"/>
              </w:rPr>
              <w:t>，</w:t>
            </w:r>
            <w:r w:rsidRPr="00B42211">
              <w:rPr>
                <w:rFonts w:cs="Times New Roman"/>
              </w:rPr>
              <w:t>BOOT_SEL1/GPIO31</w:t>
            </w:r>
            <w:r w:rsidRPr="00B42211">
              <w:rPr>
                <w:rFonts w:cs="Times New Roman"/>
              </w:rPr>
              <w:t>，管脚号</w:t>
            </w:r>
            <w:r w:rsidRPr="00B42211">
              <w:rPr>
                <w:rFonts w:cs="Times New Roman"/>
              </w:rPr>
              <w:t>76</w:t>
            </w:r>
            <w:r w:rsidRPr="00B42211">
              <w:rPr>
                <w:rFonts w:cs="Times New Roman"/>
              </w:rPr>
              <w:t>，用于启动介质的选择，需要在上电时将</w:t>
            </w:r>
            <w:r w:rsidRPr="00B42211">
              <w:rPr>
                <w:rFonts w:cs="Times New Roman"/>
              </w:rPr>
              <w:t>BOOT_ SEL0/ SEL1</w:t>
            </w:r>
            <w:r w:rsidRPr="00B42211">
              <w:rPr>
                <w:rFonts w:cs="Times New Roman"/>
              </w:rPr>
              <w:t>的状态匹配介质列表，请参考《</w:t>
            </w:r>
            <w:r w:rsidRPr="00B42211">
              <w:rPr>
                <w:rFonts w:cs="Times New Roman"/>
              </w:rPr>
              <w:t>FH8852v310/FH8856v310</w:t>
            </w:r>
            <w:r w:rsidRPr="00B42211">
              <w:rPr>
                <w:rFonts w:cs="Times New Roman"/>
              </w:rPr>
              <w:t>硬件设计用户指南》的</w:t>
            </w:r>
            <w:r w:rsidRPr="00B42211">
              <w:rPr>
                <w:rFonts w:cs="Times New Roman"/>
              </w:rPr>
              <w:t>1.3.5</w:t>
            </w:r>
            <w:r w:rsidRPr="00B42211">
              <w:rPr>
                <w:rFonts w:cs="Times New Roman"/>
              </w:rPr>
              <w:t>章节。</w:t>
            </w:r>
          </w:p>
        </w:tc>
        <w:tc>
          <w:tcPr>
            <w:tcW w:w="2118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tr w:rsidR="00D543D3" w:rsidRPr="00B42211" w:rsidTr="00B2252F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系统配置管脚有部分与</w:t>
            </w:r>
            <w:r w:rsidR="00831E40" w:rsidRPr="00B42211">
              <w:rPr>
                <w:rFonts w:cs="Times New Roman"/>
              </w:rPr>
              <w:t>BOOT_SEL0</w:t>
            </w:r>
            <w:r w:rsidR="00831E40" w:rsidRPr="00B42211">
              <w:rPr>
                <w:rFonts w:cs="Times New Roman"/>
              </w:rPr>
              <w:t>、</w:t>
            </w:r>
            <w:r w:rsidR="00831E40" w:rsidRPr="00B42211">
              <w:rPr>
                <w:rFonts w:cs="Times New Roman"/>
              </w:rPr>
              <w:t>SEL1</w:t>
            </w:r>
            <w:r w:rsidR="00831E40" w:rsidRPr="00B42211">
              <w:rPr>
                <w:rFonts w:cs="Times New Roman"/>
              </w:rPr>
              <w:t>、</w:t>
            </w:r>
            <w:r w:rsidR="00831E40" w:rsidRPr="00B42211">
              <w:rPr>
                <w:rFonts w:cs="Times New Roman"/>
              </w:rPr>
              <w:t>Mode</w:t>
            </w:r>
            <w:r w:rsidRPr="00B42211">
              <w:rPr>
                <w:rFonts w:cs="Times New Roman"/>
              </w:rPr>
              <w:t>复用。如果这些管脚和外设器件的信号管脚有连接，那么必须在该信号上设计上下拉电阻来确定配置管脚的初始状态。</w:t>
            </w:r>
          </w:p>
        </w:tc>
        <w:tc>
          <w:tcPr>
            <w:tcW w:w="2118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</w:tbl>
    <w:p w:rsidR="00D543D3" w:rsidRPr="00B42211" w:rsidRDefault="00D543D3" w:rsidP="00D543D3">
      <w:pPr>
        <w:pStyle w:val="a4"/>
        <w:spacing w:after="156"/>
        <w:ind w:firstLine="400"/>
      </w:pPr>
    </w:p>
    <w:p w:rsidR="00D543D3" w:rsidRPr="00B42211" w:rsidRDefault="00D543D3" w:rsidP="00D543D3">
      <w:pPr>
        <w:pStyle w:val="2"/>
      </w:pPr>
      <w:bookmarkStart w:id="28" w:name="_Toc133309441"/>
      <w:r w:rsidRPr="00B42211">
        <w:t>USB_VBUS</w:t>
      </w:r>
      <w:r w:rsidRPr="00B42211">
        <w:t>设计要求</w:t>
      </w:r>
      <w:bookmarkEnd w:id="28"/>
    </w:p>
    <w:tbl>
      <w:tblPr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539"/>
        <w:gridCol w:w="2118"/>
        <w:gridCol w:w="2556"/>
      </w:tblGrid>
      <w:tr w:rsidR="00D543D3" w:rsidRPr="00B42211" w:rsidTr="00B2252F">
        <w:trPr>
          <w:tblHeader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4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Items</w:t>
            </w:r>
          </w:p>
        </w:tc>
        <w:tc>
          <w:tcPr>
            <w:tcW w:w="2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客户确认（</w:t>
            </w:r>
            <w:r w:rsidRPr="00B42211">
              <w:rPr>
                <w:rFonts w:ascii="Times New Roman" w:hAnsi="Times New Roman" w:cs="Times New Roman"/>
              </w:rPr>
              <w:t>PASS/NO PASS</w:t>
            </w:r>
            <w:r w:rsidRPr="00B42211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D543D3" w:rsidRPr="00B42211" w:rsidRDefault="00D543D3" w:rsidP="00B2252F">
            <w:pPr>
              <w:pStyle w:val="TableHeading"/>
              <w:rPr>
                <w:rFonts w:ascii="Times New Roman" w:hAnsi="Times New Roman" w:cs="Times New Roman"/>
              </w:rPr>
            </w:pPr>
            <w:r w:rsidRPr="00B42211">
              <w:rPr>
                <w:rFonts w:ascii="Times New Roman" w:hAnsi="Times New Roman" w:cs="Times New Roman"/>
              </w:rPr>
              <w:t>备注</w:t>
            </w:r>
          </w:p>
        </w:tc>
      </w:tr>
      <w:tr w:rsidR="00D543D3" w:rsidRPr="00B42211" w:rsidTr="00B2252F">
        <w:tc>
          <w:tcPr>
            <w:tcW w:w="42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4539" w:type="dxa"/>
          </w:tcPr>
          <w:p w:rsidR="00D543D3" w:rsidRPr="00B42211" w:rsidRDefault="00DA265E" w:rsidP="00DA265E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主芯片</w:t>
            </w:r>
            <w:r w:rsidRPr="00B42211">
              <w:rPr>
                <w:rFonts w:cs="Times New Roman"/>
              </w:rPr>
              <w:t>USB</w:t>
            </w:r>
            <w:r w:rsidR="00D543D3" w:rsidRPr="00B42211">
              <w:rPr>
                <w:rFonts w:cs="Times New Roman"/>
              </w:rPr>
              <w:t>做</w:t>
            </w:r>
            <w:r w:rsidR="00D543D3" w:rsidRPr="00B42211">
              <w:rPr>
                <w:rFonts w:cs="Times New Roman"/>
              </w:rPr>
              <w:t>host</w:t>
            </w:r>
            <w:r w:rsidR="00D543D3" w:rsidRPr="00B42211">
              <w:rPr>
                <w:rFonts w:cs="Times New Roman"/>
              </w:rPr>
              <w:t>功能时</w:t>
            </w:r>
            <w:r w:rsidRPr="00B42211">
              <w:rPr>
                <w:rFonts w:cs="Times New Roman"/>
              </w:rPr>
              <w:t>，芯片的</w:t>
            </w:r>
            <w:r w:rsidRPr="00B42211">
              <w:rPr>
                <w:rFonts w:cs="Times New Roman"/>
              </w:rPr>
              <w:t>USB_VBUS</w:t>
            </w:r>
            <w:r w:rsidR="00D543D3" w:rsidRPr="00B42211">
              <w:rPr>
                <w:rFonts w:cs="Times New Roman"/>
              </w:rPr>
              <w:t>可悬空。</w:t>
            </w:r>
          </w:p>
          <w:p w:rsidR="00491692" w:rsidRPr="00B42211" w:rsidRDefault="00DA265E" w:rsidP="00DA265E">
            <w:pPr>
              <w:pStyle w:val="TableText"/>
              <w:rPr>
                <w:rFonts w:cs="Times New Roman"/>
              </w:rPr>
            </w:pPr>
            <w:r w:rsidRPr="00B42211">
              <w:rPr>
                <w:rFonts w:cs="Times New Roman"/>
              </w:rPr>
              <w:t>主芯片</w:t>
            </w:r>
            <w:r w:rsidRPr="00B42211">
              <w:rPr>
                <w:rFonts w:cs="Times New Roman"/>
              </w:rPr>
              <w:t>USB</w:t>
            </w:r>
            <w:r w:rsidRPr="00B42211">
              <w:rPr>
                <w:rFonts w:cs="Times New Roman"/>
              </w:rPr>
              <w:t>做</w:t>
            </w:r>
            <w:r w:rsidRPr="00B42211">
              <w:rPr>
                <w:rFonts w:cs="Times New Roman"/>
              </w:rPr>
              <w:t>device</w:t>
            </w:r>
            <w:r w:rsidRPr="00B42211">
              <w:rPr>
                <w:rFonts w:cs="Times New Roman"/>
              </w:rPr>
              <w:t>功能时，芯片的</w:t>
            </w:r>
            <w:r w:rsidRPr="00B42211">
              <w:rPr>
                <w:rFonts w:cs="Times New Roman"/>
              </w:rPr>
              <w:t>USB_VBUS</w:t>
            </w:r>
            <w:r w:rsidRPr="00B42211">
              <w:rPr>
                <w:rFonts w:cs="Times New Roman"/>
              </w:rPr>
              <w:t>需要外接</w:t>
            </w:r>
            <w:r w:rsidRPr="00B42211">
              <w:rPr>
                <w:rFonts w:cs="Times New Roman"/>
              </w:rPr>
              <w:t>5V</w:t>
            </w:r>
            <w:r w:rsidRPr="00B42211">
              <w:rPr>
                <w:rFonts w:cs="Times New Roman"/>
              </w:rPr>
              <w:t>电源。</w:t>
            </w:r>
          </w:p>
        </w:tc>
        <w:tc>
          <w:tcPr>
            <w:tcW w:w="2118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  <w:tc>
          <w:tcPr>
            <w:tcW w:w="2556" w:type="dxa"/>
          </w:tcPr>
          <w:p w:rsidR="00D543D3" w:rsidRPr="00B42211" w:rsidRDefault="00D543D3" w:rsidP="00B2252F">
            <w:pPr>
              <w:pStyle w:val="TableText"/>
              <w:rPr>
                <w:rFonts w:cs="Times New Roman"/>
              </w:rPr>
            </w:pPr>
          </w:p>
        </w:tc>
      </w:tr>
      <w:bookmarkEnd w:id="0"/>
    </w:tbl>
    <w:p w:rsidR="00481FBF" w:rsidRPr="00B42211" w:rsidRDefault="00481FBF" w:rsidP="00D543D3">
      <w:pPr>
        <w:pStyle w:val="a4"/>
        <w:spacing w:beforeAutospacing="0" w:after="156" w:afterAutospacing="0" w:line="0" w:lineRule="atLeast"/>
        <w:ind w:firstLineChars="0" w:firstLine="0"/>
        <w:rPr>
          <w:color w:val="000000"/>
          <w:sz w:val="22"/>
          <w:szCs w:val="22"/>
        </w:rPr>
      </w:pPr>
    </w:p>
    <w:sectPr w:rsidR="00481FBF" w:rsidRPr="00B42211" w:rsidSect="00162C5B">
      <w:pgSz w:w="11906" w:h="16838" w:code="9"/>
      <w:pgMar w:top="1440" w:right="1418" w:bottom="1440" w:left="1418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A49" w:rsidRDefault="004E6A49">
      <w:r>
        <w:separator/>
      </w:r>
    </w:p>
  </w:endnote>
  <w:endnote w:type="continuationSeparator" w:id="0">
    <w:p w:rsidR="004E6A49" w:rsidRDefault="004E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D874B3" w:rsidRDefault="006F1D9A" w:rsidP="008D037A">
    <w:pPr>
      <w:pStyle w:val="aa"/>
    </w:pPr>
    <w:r>
      <w:t>上海富瀚微电子股份有限公司</w:t>
    </w:r>
    <w:r>
      <w:rPr>
        <w:rFonts w:hint="eastAsia"/>
      </w:rPr>
      <w:t xml:space="preserve">                           </w:t>
    </w:r>
    <w:sdt>
      <w:sdtPr>
        <w:id w:val="-203386999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42211" w:rsidRPr="00B42211">
          <w:rPr>
            <w:noProof/>
            <w:lang w:val="zh-CN"/>
          </w:rPr>
          <w:t>8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D874B3" w:rsidRDefault="006F1D9A" w:rsidP="008D037A">
    <w:pPr>
      <w:pStyle w:val="aa"/>
    </w:pPr>
    <w:r>
      <w:t>上海富瀚微电子股份有限公司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A49" w:rsidRDefault="004E6A49">
      <w:r>
        <w:separator/>
      </w:r>
    </w:p>
  </w:footnote>
  <w:footnote w:type="continuationSeparator" w:id="0">
    <w:p w:rsidR="004E6A49" w:rsidRDefault="004E6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67467B" w:rsidRDefault="006F1D9A" w:rsidP="00DA4B4B">
    <w:pPr>
      <w:pBdr>
        <w:bottom w:val="single" w:sz="6" w:space="1" w:color="auto"/>
      </w:pBdr>
      <w:rPr>
        <w:rFonts w:ascii="宋体" w:hAnsi="宋体" w:cs="宋体"/>
      </w:rPr>
    </w:pPr>
    <w:r>
      <w:rPr>
        <w:noProof/>
      </w:rPr>
      <w:drawing>
        <wp:inline distT="0" distB="0" distL="0" distR="0" wp14:anchorId="585192FF" wp14:editId="4C812304">
          <wp:extent cx="1028700" cy="267590"/>
          <wp:effectExtent l="0" t="0" r="0" b="0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han logo 110x3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67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B6731">
      <w:rPr>
        <w:rFonts w:ascii="宋体" w:hAnsi="宋体" w:cs="宋体"/>
      </w:rPr>
      <w:t xml:space="preserve">                   </w:t>
    </w:r>
    <w:r w:rsidR="00C3761D">
      <w:rPr>
        <w:rFonts w:ascii="宋体" w:hAnsi="宋体" w:cs="宋体"/>
      </w:rPr>
      <w:t>FH8852V310/FH8856V310 硬件设计Checklist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8D037A" w:rsidRDefault="006F1D9A" w:rsidP="008D037A">
    <w:pPr>
      <w:pBdr>
        <w:bottom w:val="single" w:sz="6" w:space="1" w:color="auto"/>
      </w:pBdr>
      <w:rPr>
        <w:rFonts w:ascii="宋体" w:hAnsi="宋体" w:cs="宋体"/>
      </w:rPr>
    </w:pPr>
    <w:r>
      <w:rPr>
        <w:noProof/>
      </w:rPr>
      <w:drawing>
        <wp:inline distT="0" distB="0" distL="0" distR="0" wp14:anchorId="11293D41" wp14:editId="761F9032">
          <wp:extent cx="1028700" cy="26759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han logo 110x3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67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B6731">
      <w:rPr>
        <w:rFonts w:ascii="宋体" w:hAnsi="宋体" w:cs="宋体"/>
      </w:rPr>
      <w:t xml:space="preserve">                   </w:t>
    </w:r>
    <w:r w:rsidR="00C3761D">
      <w:rPr>
        <w:rFonts w:ascii="宋体" w:hAnsi="宋体" w:cs="宋体"/>
      </w:rPr>
      <w:t xml:space="preserve"> </w:t>
    </w:r>
    <w:r>
      <w:rPr>
        <w:rFonts w:ascii="宋体" w:hAnsi="宋体" w:cs="宋体"/>
      </w:rPr>
      <w:t>FH8852V</w:t>
    </w:r>
    <w:r w:rsidR="00175628">
      <w:rPr>
        <w:rFonts w:ascii="宋体" w:hAnsi="宋体" w:cs="宋体"/>
      </w:rPr>
      <w:t>31</w:t>
    </w:r>
    <w:r>
      <w:rPr>
        <w:rFonts w:ascii="宋体" w:hAnsi="宋体" w:cs="宋体"/>
      </w:rPr>
      <w:t>0/FH8856V</w:t>
    </w:r>
    <w:r w:rsidR="00175628">
      <w:rPr>
        <w:rFonts w:ascii="宋体" w:hAnsi="宋体" w:cs="宋体"/>
      </w:rPr>
      <w:t>31</w:t>
    </w:r>
    <w:r>
      <w:rPr>
        <w:rFonts w:ascii="宋体" w:hAnsi="宋体" w:cs="宋体"/>
      </w:rPr>
      <w:t xml:space="preserve">0 </w:t>
    </w:r>
    <w:r w:rsidR="00C3761D">
      <w:rPr>
        <w:rFonts w:ascii="宋体" w:hAnsi="宋体" w:cs="宋体"/>
      </w:rPr>
      <w:t>硬件设计Checklist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D9A" w:rsidRPr="008D037A" w:rsidRDefault="006F1D9A" w:rsidP="008D037A">
    <w:pPr>
      <w:pBdr>
        <w:bottom w:val="single" w:sz="6" w:space="1" w:color="auto"/>
      </w:pBdr>
      <w:rPr>
        <w:rFonts w:ascii="宋体" w:hAnsi="宋体" w:cs="宋体"/>
      </w:rPr>
    </w:pPr>
    <w:r>
      <w:rPr>
        <w:noProof/>
      </w:rPr>
      <w:drawing>
        <wp:inline distT="0" distB="0" distL="0" distR="0" wp14:anchorId="33EBC719" wp14:editId="7741EA83">
          <wp:extent cx="1028700" cy="267590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llhan logo 110x3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67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B6731">
      <w:rPr>
        <w:rFonts w:ascii="宋体" w:hAnsi="宋体" w:cs="宋体"/>
      </w:rPr>
      <w:t xml:space="preserve">                    </w:t>
    </w:r>
    <w:r w:rsidR="00C3761D">
      <w:rPr>
        <w:rFonts w:ascii="宋体" w:hAnsi="宋体" w:cs="宋体"/>
      </w:rPr>
      <w:t>FH8852V310/FH8856V310 硬件设计Checklist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66073"/>
    <w:multiLevelType w:val="hybridMultilevel"/>
    <w:tmpl w:val="B4BC0A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1D4D5E"/>
    <w:multiLevelType w:val="multilevel"/>
    <w:tmpl w:val="1A348F9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>
    <w:nsid w:val="0DD13655"/>
    <w:multiLevelType w:val="hybridMultilevel"/>
    <w:tmpl w:val="08F299E2"/>
    <w:lvl w:ilvl="0" w:tplc="CC4E68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784E5A"/>
    <w:multiLevelType w:val="multilevel"/>
    <w:tmpl w:val="B4745594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37" w:hanging="73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185F2EE7"/>
    <w:multiLevelType w:val="hybridMultilevel"/>
    <w:tmpl w:val="1E585F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1F41352F"/>
    <w:multiLevelType w:val="hybridMultilevel"/>
    <w:tmpl w:val="AB8E19C2"/>
    <w:lvl w:ilvl="0" w:tplc="62EC8BA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1FB1739A"/>
    <w:multiLevelType w:val="hybridMultilevel"/>
    <w:tmpl w:val="5C28DE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0F877E8"/>
    <w:multiLevelType w:val="hybridMultilevel"/>
    <w:tmpl w:val="E88280D0"/>
    <w:lvl w:ilvl="0" w:tplc="402AF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1265BCA"/>
    <w:multiLevelType w:val="hybridMultilevel"/>
    <w:tmpl w:val="DBBE8436"/>
    <w:lvl w:ilvl="0" w:tplc="8D9E73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36C0E57"/>
    <w:multiLevelType w:val="hybridMultilevel"/>
    <w:tmpl w:val="9658418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2E302A6A"/>
    <w:multiLevelType w:val="hybridMultilevel"/>
    <w:tmpl w:val="CF7EAD30"/>
    <w:lvl w:ilvl="0" w:tplc="C172D30E">
      <w:start w:val="1"/>
      <w:numFmt w:val="decimal"/>
      <w:pStyle w:val="a"/>
      <w:lvlText w:val="图%1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D4376AF"/>
    <w:multiLevelType w:val="hybridMultilevel"/>
    <w:tmpl w:val="94C02F0E"/>
    <w:lvl w:ilvl="0" w:tplc="B900EEDC">
      <w:start w:val="1"/>
      <w:numFmt w:val="decimal"/>
      <w:pStyle w:val="a0"/>
      <w:lvlText w:val="表%1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416877B2"/>
    <w:multiLevelType w:val="hybridMultilevel"/>
    <w:tmpl w:val="20B8AC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476F281F"/>
    <w:multiLevelType w:val="hybridMultilevel"/>
    <w:tmpl w:val="20EC4B4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>
    <w:nsid w:val="4B5A0A2D"/>
    <w:multiLevelType w:val="hybridMultilevel"/>
    <w:tmpl w:val="9E9EC074"/>
    <w:lvl w:ilvl="0" w:tplc="62EC8BA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58A74003"/>
    <w:multiLevelType w:val="hybridMultilevel"/>
    <w:tmpl w:val="EA24F7A4"/>
    <w:lvl w:ilvl="0" w:tplc="11321AAC">
      <w:start w:val="1"/>
      <w:numFmt w:val="bullet"/>
      <w:lvlText w:val=""/>
      <w:lvlJc w:val="left"/>
      <w:pPr>
        <w:tabs>
          <w:tab w:val="num" w:pos="839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64031AAD"/>
    <w:multiLevelType w:val="hybridMultilevel"/>
    <w:tmpl w:val="71A8A7A2"/>
    <w:lvl w:ilvl="0" w:tplc="E95E532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64D748EC"/>
    <w:multiLevelType w:val="hybridMultilevel"/>
    <w:tmpl w:val="952883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8316117"/>
    <w:multiLevelType w:val="multilevel"/>
    <w:tmpl w:val="ECDC3B56"/>
    <w:lvl w:ilvl="0">
      <w:start w:val="1"/>
      <w:numFmt w:val="none"/>
      <w:pStyle w:val="a1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upperLetter"/>
      <w:pStyle w:val="a2"/>
      <w:lvlText w:val="%1附录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.%3.%4.%5.%6.%7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.%3.%4.%5.%6.%7.%8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.%3.%4.%5.%6.%7.%8.%9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>
    <w:nsid w:val="6E0E5BB6"/>
    <w:multiLevelType w:val="hybridMultilevel"/>
    <w:tmpl w:val="01DA42FE"/>
    <w:lvl w:ilvl="0" w:tplc="9836FDAC">
      <w:start w:val="1"/>
      <w:numFmt w:val="decimal"/>
      <w:lvlText w:val="%1、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E755FE5"/>
    <w:multiLevelType w:val="hybridMultilevel"/>
    <w:tmpl w:val="228EE7C0"/>
    <w:lvl w:ilvl="0" w:tplc="04090001">
      <w:start w:val="1"/>
      <w:numFmt w:val="bullet"/>
      <w:lvlText w:val=""/>
      <w:lvlJc w:val="left"/>
      <w:pPr>
        <w:tabs>
          <w:tab w:val="num" w:pos="704"/>
        </w:tabs>
        <w:ind w:left="704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18"/>
  </w:num>
  <w:num w:numId="5">
    <w:abstractNumId w:val="9"/>
  </w:num>
  <w:num w:numId="6">
    <w:abstractNumId w:val="12"/>
  </w:num>
  <w:num w:numId="7">
    <w:abstractNumId w:val="3"/>
  </w:num>
  <w:num w:numId="8">
    <w:abstractNumId w:val="6"/>
  </w:num>
  <w:num w:numId="9">
    <w:abstractNumId w:val="17"/>
  </w:num>
  <w:num w:numId="10">
    <w:abstractNumId w:val="16"/>
  </w:num>
  <w:num w:numId="11">
    <w:abstractNumId w:val="14"/>
  </w:num>
  <w:num w:numId="12">
    <w:abstractNumId w:val="5"/>
  </w:num>
  <w:num w:numId="13">
    <w:abstractNumId w:val="13"/>
  </w:num>
  <w:num w:numId="14">
    <w:abstractNumId w:val="8"/>
  </w:num>
  <w:num w:numId="15">
    <w:abstractNumId w:val="1"/>
  </w:num>
  <w:num w:numId="16">
    <w:abstractNumId w:val="15"/>
  </w:num>
  <w:num w:numId="17">
    <w:abstractNumId w:val="19"/>
  </w:num>
  <w:num w:numId="18">
    <w:abstractNumId w:val="20"/>
  </w:num>
  <w:num w:numId="19">
    <w:abstractNumId w:val="1"/>
  </w:num>
  <w:num w:numId="20">
    <w:abstractNumId w:val="0"/>
  </w:num>
  <w:num w:numId="21">
    <w:abstractNumId w:val="4"/>
  </w:num>
  <w:num w:numId="22">
    <w:abstractNumId w:val="7"/>
  </w:num>
  <w:num w:numId="23">
    <w:abstractNumId w:val="2"/>
  </w:num>
  <w:num w:numId="24">
    <w:abstractNumId w:val="1"/>
  </w:num>
  <w:num w:numId="25">
    <w:abstractNumId w:val="1"/>
  </w:num>
  <w:num w:numId="26">
    <w:abstractNumId w:val="3"/>
  </w:num>
  <w:num w:numId="27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2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0" w:top3HeadingStyles="1" w:visibleStyles="0" w:alternateStyleNames="0"/>
  <w:doNotTrackFormatting/>
  <w:defaultTabStop w:val="5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F6"/>
    <w:rsid w:val="00000C6E"/>
    <w:rsid w:val="00000D5A"/>
    <w:rsid w:val="00000E40"/>
    <w:rsid w:val="0000155D"/>
    <w:rsid w:val="00001947"/>
    <w:rsid w:val="00001A22"/>
    <w:rsid w:val="00001E9C"/>
    <w:rsid w:val="00002838"/>
    <w:rsid w:val="00002A92"/>
    <w:rsid w:val="00002CDD"/>
    <w:rsid w:val="0000302E"/>
    <w:rsid w:val="00003F78"/>
    <w:rsid w:val="0000410E"/>
    <w:rsid w:val="000041C3"/>
    <w:rsid w:val="00004628"/>
    <w:rsid w:val="0000473A"/>
    <w:rsid w:val="00004A2F"/>
    <w:rsid w:val="00004A55"/>
    <w:rsid w:val="00004BB5"/>
    <w:rsid w:val="00004C1C"/>
    <w:rsid w:val="00004E80"/>
    <w:rsid w:val="0000508F"/>
    <w:rsid w:val="0000509A"/>
    <w:rsid w:val="00005144"/>
    <w:rsid w:val="00005608"/>
    <w:rsid w:val="0000589B"/>
    <w:rsid w:val="00005CB5"/>
    <w:rsid w:val="00005E92"/>
    <w:rsid w:val="000062C0"/>
    <w:rsid w:val="000070D1"/>
    <w:rsid w:val="00007B35"/>
    <w:rsid w:val="00007CDE"/>
    <w:rsid w:val="00010218"/>
    <w:rsid w:val="00010BCB"/>
    <w:rsid w:val="00010C5F"/>
    <w:rsid w:val="00010ED5"/>
    <w:rsid w:val="000111E4"/>
    <w:rsid w:val="00011365"/>
    <w:rsid w:val="00012757"/>
    <w:rsid w:val="000127FD"/>
    <w:rsid w:val="00012C7D"/>
    <w:rsid w:val="000142A7"/>
    <w:rsid w:val="000146ED"/>
    <w:rsid w:val="00014719"/>
    <w:rsid w:val="0001473E"/>
    <w:rsid w:val="00015AB9"/>
    <w:rsid w:val="00015D75"/>
    <w:rsid w:val="000161D7"/>
    <w:rsid w:val="00017677"/>
    <w:rsid w:val="00017911"/>
    <w:rsid w:val="0002026B"/>
    <w:rsid w:val="00020715"/>
    <w:rsid w:val="000209B2"/>
    <w:rsid w:val="00020F2B"/>
    <w:rsid w:val="00020F91"/>
    <w:rsid w:val="00020FA8"/>
    <w:rsid w:val="00022257"/>
    <w:rsid w:val="00022723"/>
    <w:rsid w:val="00022B0B"/>
    <w:rsid w:val="00022DB4"/>
    <w:rsid w:val="00023064"/>
    <w:rsid w:val="00023547"/>
    <w:rsid w:val="000235FC"/>
    <w:rsid w:val="000236D8"/>
    <w:rsid w:val="00023A33"/>
    <w:rsid w:val="00023A85"/>
    <w:rsid w:val="00023EE4"/>
    <w:rsid w:val="00024152"/>
    <w:rsid w:val="0002432E"/>
    <w:rsid w:val="0002435D"/>
    <w:rsid w:val="00024658"/>
    <w:rsid w:val="00024677"/>
    <w:rsid w:val="00024F03"/>
    <w:rsid w:val="00024F6B"/>
    <w:rsid w:val="00025317"/>
    <w:rsid w:val="000254F1"/>
    <w:rsid w:val="00025580"/>
    <w:rsid w:val="00025E55"/>
    <w:rsid w:val="0002656D"/>
    <w:rsid w:val="00026800"/>
    <w:rsid w:val="000268E0"/>
    <w:rsid w:val="00026CF2"/>
    <w:rsid w:val="00026E20"/>
    <w:rsid w:val="00027DD0"/>
    <w:rsid w:val="00027FD9"/>
    <w:rsid w:val="000302D7"/>
    <w:rsid w:val="000314A9"/>
    <w:rsid w:val="000315A8"/>
    <w:rsid w:val="00031811"/>
    <w:rsid w:val="00031C50"/>
    <w:rsid w:val="000325E5"/>
    <w:rsid w:val="00032656"/>
    <w:rsid w:val="000327EA"/>
    <w:rsid w:val="00032AD8"/>
    <w:rsid w:val="00032C6F"/>
    <w:rsid w:val="000330DD"/>
    <w:rsid w:val="000336FA"/>
    <w:rsid w:val="00033862"/>
    <w:rsid w:val="00033D64"/>
    <w:rsid w:val="00033DAE"/>
    <w:rsid w:val="00034824"/>
    <w:rsid w:val="00034842"/>
    <w:rsid w:val="00035033"/>
    <w:rsid w:val="0003515B"/>
    <w:rsid w:val="0003540B"/>
    <w:rsid w:val="00035659"/>
    <w:rsid w:val="00035771"/>
    <w:rsid w:val="00036075"/>
    <w:rsid w:val="00036A57"/>
    <w:rsid w:val="00036C8C"/>
    <w:rsid w:val="00036CD4"/>
    <w:rsid w:val="00036DF0"/>
    <w:rsid w:val="00037054"/>
    <w:rsid w:val="00037DA0"/>
    <w:rsid w:val="000400BC"/>
    <w:rsid w:val="000408EC"/>
    <w:rsid w:val="0004097A"/>
    <w:rsid w:val="00040B5E"/>
    <w:rsid w:val="00041760"/>
    <w:rsid w:val="00041F62"/>
    <w:rsid w:val="0004220C"/>
    <w:rsid w:val="000425E7"/>
    <w:rsid w:val="000426F5"/>
    <w:rsid w:val="000437B0"/>
    <w:rsid w:val="00044427"/>
    <w:rsid w:val="0004452B"/>
    <w:rsid w:val="00044EDB"/>
    <w:rsid w:val="00044F3D"/>
    <w:rsid w:val="0004510F"/>
    <w:rsid w:val="00045341"/>
    <w:rsid w:val="00045556"/>
    <w:rsid w:val="000456E6"/>
    <w:rsid w:val="00045B58"/>
    <w:rsid w:val="00045CF3"/>
    <w:rsid w:val="00046057"/>
    <w:rsid w:val="000461CD"/>
    <w:rsid w:val="00046303"/>
    <w:rsid w:val="000467D3"/>
    <w:rsid w:val="000470B2"/>
    <w:rsid w:val="00047761"/>
    <w:rsid w:val="00047EBD"/>
    <w:rsid w:val="00050788"/>
    <w:rsid w:val="000511E0"/>
    <w:rsid w:val="00051341"/>
    <w:rsid w:val="0005192B"/>
    <w:rsid w:val="00051998"/>
    <w:rsid w:val="00051B16"/>
    <w:rsid w:val="000523F7"/>
    <w:rsid w:val="00052567"/>
    <w:rsid w:val="00052C51"/>
    <w:rsid w:val="000533EF"/>
    <w:rsid w:val="0005343F"/>
    <w:rsid w:val="00053A5E"/>
    <w:rsid w:val="00053B56"/>
    <w:rsid w:val="00053D84"/>
    <w:rsid w:val="00053FA4"/>
    <w:rsid w:val="00053FBB"/>
    <w:rsid w:val="0005401A"/>
    <w:rsid w:val="000540A7"/>
    <w:rsid w:val="0005448A"/>
    <w:rsid w:val="00054820"/>
    <w:rsid w:val="00054D03"/>
    <w:rsid w:val="000554A2"/>
    <w:rsid w:val="00055571"/>
    <w:rsid w:val="000558DC"/>
    <w:rsid w:val="00055B60"/>
    <w:rsid w:val="00055DCE"/>
    <w:rsid w:val="000565B1"/>
    <w:rsid w:val="00057157"/>
    <w:rsid w:val="000572BC"/>
    <w:rsid w:val="00057DC4"/>
    <w:rsid w:val="0006024B"/>
    <w:rsid w:val="00060412"/>
    <w:rsid w:val="0006062A"/>
    <w:rsid w:val="00060665"/>
    <w:rsid w:val="000609C3"/>
    <w:rsid w:val="00060BCD"/>
    <w:rsid w:val="0006105D"/>
    <w:rsid w:val="000615F1"/>
    <w:rsid w:val="0006166C"/>
    <w:rsid w:val="000616E7"/>
    <w:rsid w:val="00061A78"/>
    <w:rsid w:val="00061AC5"/>
    <w:rsid w:val="000622C7"/>
    <w:rsid w:val="00062714"/>
    <w:rsid w:val="00062E75"/>
    <w:rsid w:val="0006376C"/>
    <w:rsid w:val="00063921"/>
    <w:rsid w:val="000639EE"/>
    <w:rsid w:val="00063AF8"/>
    <w:rsid w:val="00063CA5"/>
    <w:rsid w:val="000644B4"/>
    <w:rsid w:val="00064D55"/>
    <w:rsid w:val="00064F96"/>
    <w:rsid w:val="0006588C"/>
    <w:rsid w:val="000665C5"/>
    <w:rsid w:val="000666BA"/>
    <w:rsid w:val="000668DA"/>
    <w:rsid w:val="00066F11"/>
    <w:rsid w:val="000674A4"/>
    <w:rsid w:val="00067A8A"/>
    <w:rsid w:val="000705C5"/>
    <w:rsid w:val="00071FC2"/>
    <w:rsid w:val="00073A9A"/>
    <w:rsid w:val="00073AC2"/>
    <w:rsid w:val="000746EB"/>
    <w:rsid w:val="0007535C"/>
    <w:rsid w:val="00075626"/>
    <w:rsid w:val="000758CA"/>
    <w:rsid w:val="00075944"/>
    <w:rsid w:val="00076113"/>
    <w:rsid w:val="00076647"/>
    <w:rsid w:val="00076B54"/>
    <w:rsid w:val="000770E3"/>
    <w:rsid w:val="00077182"/>
    <w:rsid w:val="00077278"/>
    <w:rsid w:val="000774DA"/>
    <w:rsid w:val="00077AE5"/>
    <w:rsid w:val="00077B12"/>
    <w:rsid w:val="0008052E"/>
    <w:rsid w:val="00080DAA"/>
    <w:rsid w:val="00080DB0"/>
    <w:rsid w:val="00080DD4"/>
    <w:rsid w:val="000818DF"/>
    <w:rsid w:val="00081EDF"/>
    <w:rsid w:val="0008233C"/>
    <w:rsid w:val="000823A1"/>
    <w:rsid w:val="000826EB"/>
    <w:rsid w:val="00082DDC"/>
    <w:rsid w:val="00083217"/>
    <w:rsid w:val="00083300"/>
    <w:rsid w:val="00083A4A"/>
    <w:rsid w:val="00084691"/>
    <w:rsid w:val="00084A2B"/>
    <w:rsid w:val="000855D9"/>
    <w:rsid w:val="000859D8"/>
    <w:rsid w:val="00085FA8"/>
    <w:rsid w:val="000862B5"/>
    <w:rsid w:val="00086326"/>
    <w:rsid w:val="000868EF"/>
    <w:rsid w:val="000869DC"/>
    <w:rsid w:val="00086BED"/>
    <w:rsid w:val="00090D46"/>
    <w:rsid w:val="000910B6"/>
    <w:rsid w:val="000913C5"/>
    <w:rsid w:val="00091DCD"/>
    <w:rsid w:val="00091F7C"/>
    <w:rsid w:val="000922D8"/>
    <w:rsid w:val="0009256B"/>
    <w:rsid w:val="00092B2D"/>
    <w:rsid w:val="00092E30"/>
    <w:rsid w:val="00092F1E"/>
    <w:rsid w:val="000931D1"/>
    <w:rsid w:val="000934C6"/>
    <w:rsid w:val="000937CD"/>
    <w:rsid w:val="00093AAB"/>
    <w:rsid w:val="00094211"/>
    <w:rsid w:val="0009445B"/>
    <w:rsid w:val="00094D02"/>
    <w:rsid w:val="00094D74"/>
    <w:rsid w:val="000952B4"/>
    <w:rsid w:val="00095754"/>
    <w:rsid w:val="0009597E"/>
    <w:rsid w:val="000959F4"/>
    <w:rsid w:val="00096342"/>
    <w:rsid w:val="00096D30"/>
    <w:rsid w:val="00097C1D"/>
    <w:rsid w:val="00097F6E"/>
    <w:rsid w:val="000A0136"/>
    <w:rsid w:val="000A0228"/>
    <w:rsid w:val="000A035C"/>
    <w:rsid w:val="000A0545"/>
    <w:rsid w:val="000A0A0B"/>
    <w:rsid w:val="000A10D0"/>
    <w:rsid w:val="000A14B0"/>
    <w:rsid w:val="000A171D"/>
    <w:rsid w:val="000A1DC5"/>
    <w:rsid w:val="000A26A1"/>
    <w:rsid w:val="000A2C70"/>
    <w:rsid w:val="000A2D1A"/>
    <w:rsid w:val="000A2EA3"/>
    <w:rsid w:val="000A2F97"/>
    <w:rsid w:val="000A3455"/>
    <w:rsid w:val="000A3F6D"/>
    <w:rsid w:val="000A3FB9"/>
    <w:rsid w:val="000A4219"/>
    <w:rsid w:val="000A42FE"/>
    <w:rsid w:val="000A4319"/>
    <w:rsid w:val="000A43D4"/>
    <w:rsid w:val="000A4623"/>
    <w:rsid w:val="000A46E9"/>
    <w:rsid w:val="000A49CD"/>
    <w:rsid w:val="000A4E1D"/>
    <w:rsid w:val="000A519C"/>
    <w:rsid w:val="000A51FB"/>
    <w:rsid w:val="000A5610"/>
    <w:rsid w:val="000A5FEC"/>
    <w:rsid w:val="000A6002"/>
    <w:rsid w:val="000A615D"/>
    <w:rsid w:val="000A63B8"/>
    <w:rsid w:val="000A699C"/>
    <w:rsid w:val="000A6E41"/>
    <w:rsid w:val="000A7D43"/>
    <w:rsid w:val="000A7FD6"/>
    <w:rsid w:val="000B003C"/>
    <w:rsid w:val="000B0686"/>
    <w:rsid w:val="000B0815"/>
    <w:rsid w:val="000B0962"/>
    <w:rsid w:val="000B1A8C"/>
    <w:rsid w:val="000B1ABC"/>
    <w:rsid w:val="000B20E6"/>
    <w:rsid w:val="000B28AF"/>
    <w:rsid w:val="000B2FEC"/>
    <w:rsid w:val="000B311A"/>
    <w:rsid w:val="000B3154"/>
    <w:rsid w:val="000B3192"/>
    <w:rsid w:val="000B39FC"/>
    <w:rsid w:val="000B3BB5"/>
    <w:rsid w:val="000B4949"/>
    <w:rsid w:val="000B49AE"/>
    <w:rsid w:val="000B4AF3"/>
    <w:rsid w:val="000B4D0A"/>
    <w:rsid w:val="000B4DDF"/>
    <w:rsid w:val="000B4FAC"/>
    <w:rsid w:val="000B4FDF"/>
    <w:rsid w:val="000B52C0"/>
    <w:rsid w:val="000B5794"/>
    <w:rsid w:val="000B57D7"/>
    <w:rsid w:val="000B5C63"/>
    <w:rsid w:val="000B66D5"/>
    <w:rsid w:val="000B6C15"/>
    <w:rsid w:val="000B7388"/>
    <w:rsid w:val="000B76E4"/>
    <w:rsid w:val="000B77E3"/>
    <w:rsid w:val="000B7871"/>
    <w:rsid w:val="000B78D4"/>
    <w:rsid w:val="000B7BC3"/>
    <w:rsid w:val="000B7D76"/>
    <w:rsid w:val="000B7D9F"/>
    <w:rsid w:val="000C09C1"/>
    <w:rsid w:val="000C1112"/>
    <w:rsid w:val="000C14A3"/>
    <w:rsid w:val="000C1909"/>
    <w:rsid w:val="000C1E7A"/>
    <w:rsid w:val="000C22D8"/>
    <w:rsid w:val="000C2377"/>
    <w:rsid w:val="000C296A"/>
    <w:rsid w:val="000C2D87"/>
    <w:rsid w:val="000C30A1"/>
    <w:rsid w:val="000C4167"/>
    <w:rsid w:val="000C45B3"/>
    <w:rsid w:val="000C4AAB"/>
    <w:rsid w:val="000C51BC"/>
    <w:rsid w:val="000C5672"/>
    <w:rsid w:val="000C5B7E"/>
    <w:rsid w:val="000C5F27"/>
    <w:rsid w:val="000C5F46"/>
    <w:rsid w:val="000C666C"/>
    <w:rsid w:val="000C6F69"/>
    <w:rsid w:val="000C7654"/>
    <w:rsid w:val="000C7834"/>
    <w:rsid w:val="000C783E"/>
    <w:rsid w:val="000C789B"/>
    <w:rsid w:val="000C797A"/>
    <w:rsid w:val="000C7F4F"/>
    <w:rsid w:val="000D087A"/>
    <w:rsid w:val="000D0B16"/>
    <w:rsid w:val="000D0E28"/>
    <w:rsid w:val="000D1218"/>
    <w:rsid w:val="000D1641"/>
    <w:rsid w:val="000D1C0D"/>
    <w:rsid w:val="000D1DE9"/>
    <w:rsid w:val="000D1E46"/>
    <w:rsid w:val="000D27A8"/>
    <w:rsid w:val="000D2A18"/>
    <w:rsid w:val="000D36D3"/>
    <w:rsid w:val="000D5270"/>
    <w:rsid w:val="000D536B"/>
    <w:rsid w:val="000D5FD9"/>
    <w:rsid w:val="000D619D"/>
    <w:rsid w:val="000D645F"/>
    <w:rsid w:val="000D649D"/>
    <w:rsid w:val="000D6517"/>
    <w:rsid w:val="000D6528"/>
    <w:rsid w:val="000D6544"/>
    <w:rsid w:val="000D66E5"/>
    <w:rsid w:val="000D6FDF"/>
    <w:rsid w:val="000D6FEF"/>
    <w:rsid w:val="000D7397"/>
    <w:rsid w:val="000D73C0"/>
    <w:rsid w:val="000E01FC"/>
    <w:rsid w:val="000E0256"/>
    <w:rsid w:val="000E05C0"/>
    <w:rsid w:val="000E0785"/>
    <w:rsid w:val="000E0E71"/>
    <w:rsid w:val="000E1170"/>
    <w:rsid w:val="000E1720"/>
    <w:rsid w:val="000E1F05"/>
    <w:rsid w:val="000E2365"/>
    <w:rsid w:val="000E2D36"/>
    <w:rsid w:val="000E304F"/>
    <w:rsid w:val="000E3566"/>
    <w:rsid w:val="000E386D"/>
    <w:rsid w:val="000E3D4C"/>
    <w:rsid w:val="000E3DDD"/>
    <w:rsid w:val="000E3E75"/>
    <w:rsid w:val="000E4519"/>
    <w:rsid w:val="000E4974"/>
    <w:rsid w:val="000E5257"/>
    <w:rsid w:val="000E5B07"/>
    <w:rsid w:val="000E5D5F"/>
    <w:rsid w:val="000E66F3"/>
    <w:rsid w:val="000E7ACE"/>
    <w:rsid w:val="000E7DA3"/>
    <w:rsid w:val="000F0103"/>
    <w:rsid w:val="000F0C26"/>
    <w:rsid w:val="000F0D0F"/>
    <w:rsid w:val="000F23A8"/>
    <w:rsid w:val="000F25E9"/>
    <w:rsid w:val="000F27B3"/>
    <w:rsid w:val="000F2BA2"/>
    <w:rsid w:val="000F2BB1"/>
    <w:rsid w:val="000F3BC3"/>
    <w:rsid w:val="000F4583"/>
    <w:rsid w:val="000F52D5"/>
    <w:rsid w:val="000F59F6"/>
    <w:rsid w:val="000F5AE7"/>
    <w:rsid w:val="000F6319"/>
    <w:rsid w:val="000F6A10"/>
    <w:rsid w:val="000F6B21"/>
    <w:rsid w:val="000F6B90"/>
    <w:rsid w:val="000F6D1F"/>
    <w:rsid w:val="000F7838"/>
    <w:rsid w:val="001000E5"/>
    <w:rsid w:val="00100255"/>
    <w:rsid w:val="00100353"/>
    <w:rsid w:val="00100794"/>
    <w:rsid w:val="001008E2"/>
    <w:rsid w:val="00100D6E"/>
    <w:rsid w:val="00101198"/>
    <w:rsid w:val="00101842"/>
    <w:rsid w:val="0010187D"/>
    <w:rsid w:val="00101BE0"/>
    <w:rsid w:val="00102106"/>
    <w:rsid w:val="00102A67"/>
    <w:rsid w:val="00102AE2"/>
    <w:rsid w:val="00103072"/>
    <w:rsid w:val="0010337C"/>
    <w:rsid w:val="00103B05"/>
    <w:rsid w:val="00103CF3"/>
    <w:rsid w:val="00104055"/>
    <w:rsid w:val="00104223"/>
    <w:rsid w:val="00104650"/>
    <w:rsid w:val="00104D44"/>
    <w:rsid w:val="001053DB"/>
    <w:rsid w:val="00105897"/>
    <w:rsid w:val="00105953"/>
    <w:rsid w:val="00105C6B"/>
    <w:rsid w:val="00106818"/>
    <w:rsid w:val="00106820"/>
    <w:rsid w:val="00106D38"/>
    <w:rsid w:val="001070FD"/>
    <w:rsid w:val="00107114"/>
    <w:rsid w:val="001073F3"/>
    <w:rsid w:val="00107546"/>
    <w:rsid w:val="001079AC"/>
    <w:rsid w:val="0011028A"/>
    <w:rsid w:val="0011091E"/>
    <w:rsid w:val="00111773"/>
    <w:rsid w:val="001127CA"/>
    <w:rsid w:val="001127E2"/>
    <w:rsid w:val="00112D9C"/>
    <w:rsid w:val="00113153"/>
    <w:rsid w:val="0011332C"/>
    <w:rsid w:val="00113536"/>
    <w:rsid w:val="001136E6"/>
    <w:rsid w:val="00114254"/>
    <w:rsid w:val="00114488"/>
    <w:rsid w:val="00114691"/>
    <w:rsid w:val="0011476F"/>
    <w:rsid w:val="0011523E"/>
    <w:rsid w:val="001152AF"/>
    <w:rsid w:val="001152B8"/>
    <w:rsid w:val="001155DE"/>
    <w:rsid w:val="0011605E"/>
    <w:rsid w:val="001161EA"/>
    <w:rsid w:val="001162B9"/>
    <w:rsid w:val="00116C25"/>
    <w:rsid w:val="00116E62"/>
    <w:rsid w:val="00117845"/>
    <w:rsid w:val="00117C2B"/>
    <w:rsid w:val="00117D90"/>
    <w:rsid w:val="00117EB6"/>
    <w:rsid w:val="0012007A"/>
    <w:rsid w:val="001205AD"/>
    <w:rsid w:val="001205BF"/>
    <w:rsid w:val="00120A6B"/>
    <w:rsid w:val="00121927"/>
    <w:rsid w:val="00121E48"/>
    <w:rsid w:val="001223D0"/>
    <w:rsid w:val="00122BCB"/>
    <w:rsid w:val="00122DA3"/>
    <w:rsid w:val="00123403"/>
    <w:rsid w:val="00123E79"/>
    <w:rsid w:val="001242E1"/>
    <w:rsid w:val="00124493"/>
    <w:rsid w:val="001248D6"/>
    <w:rsid w:val="00124D78"/>
    <w:rsid w:val="00124D7D"/>
    <w:rsid w:val="00125102"/>
    <w:rsid w:val="00125D95"/>
    <w:rsid w:val="00125F93"/>
    <w:rsid w:val="00127856"/>
    <w:rsid w:val="00127F3F"/>
    <w:rsid w:val="00130181"/>
    <w:rsid w:val="0013045A"/>
    <w:rsid w:val="00130465"/>
    <w:rsid w:val="001305D0"/>
    <w:rsid w:val="00130F02"/>
    <w:rsid w:val="001312AF"/>
    <w:rsid w:val="001312EB"/>
    <w:rsid w:val="0013199C"/>
    <w:rsid w:val="00131B3E"/>
    <w:rsid w:val="00132300"/>
    <w:rsid w:val="00132348"/>
    <w:rsid w:val="00132654"/>
    <w:rsid w:val="00133A69"/>
    <w:rsid w:val="00134601"/>
    <w:rsid w:val="00134610"/>
    <w:rsid w:val="00134AB1"/>
    <w:rsid w:val="00134D89"/>
    <w:rsid w:val="00134F19"/>
    <w:rsid w:val="00135086"/>
    <w:rsid w:val="00135214"/>
    <w:rsid w:val="00136577"/>
    <w:rsid w:val="00136668"/>
    <w:rsid w:val="001366C4"/>
    <w:rsid w:val="00136935"/>
    <w:rsid w:val="00137037"/>
    <w:rsid w:val="00137567"/>
    <w:rsid w:val="00140216"/>
    <w:rsid w:val="00140816"/>
    <w:rsid w:val="0014098F"/>
    <w:rsid w:val="00140DD5"/>
    <w:rsid w:val="00141018"/>
    <w:rsid w:val="0014138B"/>
    <w:rsid w:val="0014142F"/>
    <w:rsid w:val="0014292F"/>
    <w:rsid w:val="00144A34"/>
    <w:rsid w:val="00144AA5"/>
    <w:rsid w:val="00144B1D"/>
    <w:rsid w:val="001452BC"/>
    <w:rsid w:val="00145317"/>
    <w:rsid w:val="00145CB8"/>
    <w:rsid w:val="001474A3"/>
    <w:rsid w:val="00147715"/>
    <w:rsid w:val="00147731"/>
    <w:rsid w:val="00147827"/>
    <w:rsid w:val="00147989"/>
    <w:rsid w:val="00147F3D"/>
    <w:rsid w:val="00147FD0"/>
    <w:rsid w:val="00150060"/>
    <w:rsid w:val="00150147"/>
    <w:rsid w:val="00150470"/>
    <w:rsid w:val="00150A75"/>
    <w:rsid w:val="00150C14"/>
    <w:rsid w:val="00151749"/>
    <w:rsid w:val="00151E39"/>
    <w:rsid w:val="00152DA3"/>
    <w:rsid w:val="0015354E"/>
    <w:rsid w:val="001535BA"/>
    <w:rsid w:val="001539B1"/>
    <w:rsid w:val="00153DD3"/>
    <w:rsid w:val="001542F1"/>
    <w:rsid w:val="00154690"/>
    <w:rsid w:val="0015471E"/>
    <w:rsid w:val="001552EE"/>
    <w:rsid w:val="0015532E"/>
    <w:rsid w:val="0015539C"/>
    <w:rsid w:val="00155850"/>
    <w:rsid w:val="00155909"/>
    <w:rsid w:val="0015595A"/>
    <w:rsid w:val="00155B48"/>
    <w:rsid w:val="00156113"/>
    <w:rsid w:val="001561E1"/>
    <w:rsid w:val="00156687"/>
    <w:rsid w:val="001569EE"/>
    <w:rsid w:val="00156AA1"/>
    <w:rsid w:val="00156E3A"/>
    <w:rsid w:val="001578FA"/>
    <w:rsid w:val="00157F8B"/>
    <w:rsid w:val="001603DD"/>
    <w:rsid w:val="001609EA"/>
    <w:rsid w:val="00160D06"/>
    <w:rsid w:val="001610A7"/>
    <w:rsid w:val="00161173"/>
    <w:rsid w:val="001611C8"/>
    <w:rsid w:val="001618AB"/>
    <w:rsid w:val="00161B96"/>
    <w:rsid w:val="00161C26"/>
    <w:rsid w:val="00161C96"/>
    <w:rsid w:val="00161D95"/>
    <w:rsid w:val="00162C5B"/>
    <w:rsid w:val="00162D39"/>
    <w:rsid w:val="00163353"/>
    <w:rsid w:val="00163686"/>
    <w:rsid w:val="001639F2"/>
    <w:rsid w:val="00163B14"/>
    <w:rsid w:val="00163B24"/>
    <w:rsid w:val="00164099"/>
    <w:rsid w:val="00164241"/>
    <w:rsid w:val="00164714"/>
    <w:rsid w:val="0016499F"/>
    <w:rsid w:val="00164C51"/>
    <w:rsid w:val="00165A0A"/>
    <w:rsid w:val="00165E00"/>
    <w:rsid w:val="0016635E"/>
    <w:rsid w:val="0016665D"/>
    <w:rsid w:val="00166736"/>
    <w:rsid w:val="00166C18"/>
    <w:rsid w:val="00166C34"/>
    <w:rsid w:val="00166C77"/>
    <w:rsid w:val="00167024"/>
    <w:rsid w:val="001673D4"/>
    <w:rsid w:val="001677D7"/>
    <w:rsid w:val="0016799D"/>
    <w:rsid w:val="00170783"/>
    <w:rsid w:val="00170AAA"/>
    <w:rsid w:val="00170DE6"/>
    <w:rsid w:val="00171197"/>
    <w:rsid w:val="00171B9E"/>
    <w:rsid w:val="00171BC6"/>
    <w:rsid w:val="00171EE1"/>
    <w:rsid w:val="001720B9"/>
    <w:rsid w:val="00172645"/>
    <w:rsid w:val="00172D58"/>
    <w:rsid w:val="00172EA1"/>
    <w:rsid w:val="001734DF"/>
    <w:rsid w:val="0017364F"/>
    <w:rsid w:val="00174064"/>
    <w:rsid w:val="0017538C"/>
    <w:rsid w:val="00175628"/>
    <w:rsid w:val="00175AEB"/>
    <w:rsid w:val="001765EC"/>
    <w:rsid w:val="00176924"/>
    <w:rsid w:val="001769AA"/>
    <w:rsid w:val="00176FFB"/>
    <w:rsid w:val="001771C5"/>
    <w:rsid w:val="0017743B"/>
    <w:rsid w:val="00180345"/>
    <w:rsid w:val="00180497"/>
    <w:rsid w:val="00180687"/>
    <w:rsid w:val="001811C2"/>
    <w:rsid w:val="00181472"/>
    <w:rsid w:val="0018301C"/>
    <w:rsid w:val="00183236"/>
    <w:rsid w:val="00183513"/>
    <w:rsid w:val="001835BD"/>
    <w:rsid w:val="00183F5F"/>
    <w:rsid w:val="001843E2"/>
    <w:rsid w:val="001844D5"/>
    <w:rsid w:val="0018454D"/>
    <w:rsid w:val="00184B32"/>
    <w:rsid w:val="00184FC8"/>
    <w:rsid w:val="001850BA"/>
    <w:rsid w:val="00185144"/>
    <w:rsid w:val="00185CA3"/>
    <w:rsid w:val="00186E9E"/>
    <w:rsid w:val="00187469"/>
    <w:rsid w:val="0018797D"/>
    <w:rsid w:val="00187CED"/>
    <w:rsid w:val="0019030B"/>
    <w:rsid w:val="0019043A"/>
    <w:rsid w:val="00190AA6"/>
    <w:rsid w:val="00190AC5"/>
    <w:rsid w:val="00191B37"/>
    <w:rsid w:val="0019304A"/>
    <w:rsid w:val="00194557"/>
    <w:rsid w:val="00194A02"/>
    <w:rsid w:val="00194AB3"/>
    <w:rsid w:val="00194C44"/>
    <w:rsid w:val="00194D01"/>
    <w:rsid w:val="001950DC"/>
    <w:rsid w:val="00195142"/>
    <w:rsid w:val="0019522B"/>
    <w:rsid w:val="00195328"/>
    <w:rsid w:val="00195529"/>
    <w:rsid w:val="00195632"/>
    <w:rsid w:val="001959FA"/>
    <w:rsid w:val="00195B0D"/>
    <w:rsid w:val="00195E01"/>
    <w:rsid w:val="00196327"/>
    <w:rsid w:val="00196380"/>
    <w:rsid w:val="00196820"/>
    <w:rsid w:val="00197049"/>
    <w:rsid w:val="001973AE"/>
    <w:rsid w:val="00197926"/>
    <w:rsid w:val="00197A68"/>
    <w:rsid w:val="00197ADE"/>
    <w:rsid w:val="00197E75"/>
    <w:rsid w:val="00197ED7"/>
    <w:rsid w:val="00197FD4"/>
    <w:rsid w:val="001A0648"/>
    <w:rsid w:val="001A11F6"/>
    <w:rsid w:val="001A1690"/>
    <w:rsid w:val="001A1BCD"/>
    <w:rsid w:val="001A1C3C"/>
    <w:rsid w:val="001A2543"/>
    <w:rsid w:val="001A254E"/>
    <w:rsid w:val="001A2848"/>
    <w:rsid w:val="001A2A1C"/>
    <w:rsid w:val="001A30EE"/>
    <w:rsid w:val="001A3234"/>
    <w:rsid w:val="001A3485"/>
    <w:rsid w:val="001A3EBC"/>
    <w:rsid w:val="001A3EDE"/>
    <w:rsid w:val="001A4057"/>
    <w:rsid w:val="001A44ED"/>
    <w:rsid w:val="001A4571"/>
    <w:rsid w:val="001A4668"/>
    <w:rsid w:val="001A4A89"/>
    <w:rsid w:val="001A4C36"/>
    <w:rsid w:val="001A4E3D"/>
    <w:rsid w:val="001A576C"/>
    <w:rsid w:val="001A5A75"/>
    <w:rsid w:val="001A5B6F"/>
    <w:rsid w:val="001A6623"/>
    <w:rsid w:val="001A697E"/>
    <w:rsid w:val="001A7872"/>
    <w:rsid w:val="001A7CA5"/>
    <w:rsid w:val="001A7E82"/>
    <w:rsid w:val="001B0655"/>
    <w:rsid w:val="001B08B3"/>
    <w:rsid w:val="001B0EB4"/>
    <w:rsid w:val="001B0FBA"/>
    <w:rsid w:val="001B1130"/>
    <w:rsid w:val="001B1437"/>
    <w:rsid w:val="001B1E84"/>
    <w:rsid w:val="001B2852"/>
    <w:rsid w:val="001B2A9C"/>
    <w:rsid w:val="001B2EE2"/>
    <w:rsid w:val="001B3139"/>
    <w:rsid w:val="001B34FF"/>
    <w:rsid w:val="001B43C4"/>
    <w:rsid w:val="001B4510"/>
    <w:rsid w:val="001B451E"/>
    <w:rsid w:val="001B4644"/>
    <w:rsid w:val="001B47CA"/>
    <w:rsid w:val="001B5174"/>
    <w:rsid w:val="001B5929"/>
    <w:rsid w:val="001B643D"/>
    <w:rsid w:val="001B6E45"/>
    <w:rsid w:val="001B6EA1"/>
    <w:rsid w:val="001B754C"/>
    <w:rsid w:val="001C0487"/>
    <w:rsid w:val="001C07FA"/>
    <w:rsid w:val="001C0847"/>
    <w:rsid w:val="001C0A98"/>
    <w:rsid w:val="001C0BCC"/>
    <w:rsid w:val="001C0FE8"/>
    <w:rsid w:val="001C26A4"/>
    <w:rsid w:val="001C2C06"/>
    <w:rsid w:val="001C2D9E"/>
    <w:rsid w:val="001C2E6C"/>
    <w:rsid w:val="001C3A9F"/>
    <w:rsid w:val="001C40D1"/>
    <w:rsid w:val="001C4608"/>
    <w:rsid w:val="001C4845"/>
    <w:rsid w:val="001C4F0B"/>
    <w:rsid w:val="001C5076"/>
    <w:rsid w:val="001C51FA"/>
    <w:rsid w:val="001C534A"/>
    <w:rsid w:val="001C5842"/>
    <w:rsid w:val="001C59DE"/>
    <w:rsid w:val="001C59F5"/>
    <w:rsid w:val="001C5C27"/>
    <w:rsid w:val="001C5E09"/>
    <w:rsid w:val="001C60FC"/>
    <w:rsid w:val="001C6BA9"/>
    <w:rsid w:val="001C6C04"/>
    <w:rsid w:val="001C6D1D"/>
    <w:rsid w:val="001C6FC2"/>
    <w:rsid w:val="001C7195"/>
    <w:rsid w:val="001C7E0B"/>
    <w:rsid w:val="001C7F8A"/>
    <w:rsid w:val="001C7FC5"/>
    <w:rsid w:val="001D0498"/>
    <w:rsid w:val="001D055C"/>
    <w:rsid w:val="001D1018"/>
    <w:rsid w:val="001D14DD"/>
    <w:rsid w:val="001D1E4E"/>
    <w:rsid w:val="001D20AB"/>
    <w:rsid w:val="001D37FC"/>
    <w:rsid w:val="001D3D29"/>
    <w:rsid w:val="001D3E4A"/>
    <w:rsid w:val="001D483F"/>
    <w:rsid w:val="001D4B45"/>
    <w:rsid w:val="001D507C"/>
    <w:rsid w:val="001D515F"/>
    <w:rsid w:val="001D52D1"/>
    <w:rsid w:val="001D53F6"/>
    <w:rsid w:val="001D6144"/>
    <w:rsid w:val="001D64D2"/>
    <w:rsid w:val="001D6549"/>
    <w:rsid w:val="001D6964"/>
    <w:rsid w:val="001D6FF0"/>
    <w:rsid w:val="001D7464"/>
    <w:rsid w:val="001D791F"/>
    <w:rsid w:val="001E0799"/>
    <w:rsid w:val="001E0989"/>
    <w:rsid w:val="001E0F0C"/>
    <w:rsid w:val="001E143B"/>
    <w:rsid w:val="001E160D"/>
    <w:rsid w:val="001E187D"/>
    <w:rsid w:val="001E1B2E"/>
    <w:rsid w:val="001E29D5"/>
    <w:rsid w:val="001E3252"/>
    <w:rsid w:val="001E3A29"/>
    <w:rsid w:val="001E4AD3"/>
    <w:rsid w:val="001E4B53"/>
    <w:rsid w:val="001E5031"/>
    <w:rsid w:val="001E570C"/>
    <w:rsid w:val="001E5A9E"/>
    <w:rsid w:val="001E5C6F"/>
    <w:rsid w:val="001E6007"/>
    <w:rsid w:val="001E605A"/>
    <w:rsid w:val="001E60D6"/>
    <w:rsid w:val="001E623C"/>
    <w:rsid w:val="001E6276"/>
    <w:rsid w:val="001E6C23"/>
    <w:rsid w:val="001E70E2"/>
    <w:rsid w:val="001E73A2"/>
    <w:rsid w:val="001E76D5"/>
    <w:rsid w:val="001E77A8"/>
    <w:rsid w:val="001E7B36"/>
    <w:rsid w:val="001E7C98"/>
    <w:rsid w:val="001E7E58"/>
    <w:rsid w:val="001E7F17"/>
    <w:rsid w:val="001F0529"/>
    <w:rsid w:val="001F0634"/>
    <w:rsid w:val="001F07E1"/>
    <w:rsid w:val="001F10D8"/>
    <w:rsid w:val="001F1D00"/>
    <w:rsid w:val="001F2511"/>
    <w:rsid w:val="001F2519"/>
    <w:rsid w:val="001F2543"/>
    <w:rsid w:val="001F2741"/>
    <w:rsid w:val="001F2DE6"/>
    <w:rsid w:val="001F2F1A"/>
    <w:rsid w:val="001F40A3"/>
    <w:rsid w:val="001F589A"/>
    <w:rsid w:val="001F60ED"/>
    <w:rsid w:val="001F635C"/>
    <w:rsid w:val="001F69CA"/>
    <w:rsid w:val="001F6C58"/>
    <w:rsid w:val="001F7329"/>
    <w:rsid w:val="001F782A"/>
    <w:rsid w:val="001F7843"/>
    <w:rsid w:val="001F7FD5"/>
    <w:rsid w:val="0020042B"/>
    <w:rsid w:val="0020054F"/>
    <w:rsid w:val="00200849"/>
    <w:rsid w:val="00200AEC"/>
    <w:rsid w:val="00200B0D"/>
    <w:rsid w:val="00200B7D"/>
    <w:rsid w:val="00200EDA"/>
    <w:rsid w:val="002011DE"/>
    <w:rsid w:val="00201CC6"/>
    <w:rsid w:val="002021F4"/>
    <w:rsid w:val="00202230"/>
    <w:rsid w:val="00202231"/>
    <w:rsid w:val="0020298A"/>
    <w:rsid w:val="00202DA9"/>
    <w:rsid w:val="00203314"/>
    <w:rsid w:val="0020333A"/>
    <w:rsid w:val="00203396"/>
    <w:rsid w:val="00203E72"/>
    <w:rsid w:val="00203F2A"/>
    <w:rsid w:val="002043C8"/>
    <w:rsid w:val="00204854"/>
    <w:rsid w:val="00204CFE"/>
    <w:rsid w:val="0020514F"/>
    <w:rsid w:val="002051B3"/>
    <w:rsid w:val="002052B9"/>
    <w:rsid w:val="002059B9"/>
    <w:rsid w:val="00205BCD"/>
    <w:rsid w:val="00205C98"/>
    <w:rsid w:val="002060B4"/>
    <w:rsid w:val="002069A8"/>
    <w:rsid w:val="00206E37"/>
    <w:rsid w:val="002072EC"/>
    <w:rsid w:val="002076AD"/>
    <w:rsid w:val="0020781E"/>
    <w:rsid w:val="002078B5"/>
    <w:rsid w:val="00207A68"/>
    <w:rsid w:val="00207B83"/>
    <w:rsid w:val="00207BD2"/>
    <w:rsid w:val="00207EF9"/>
    <w:rsid w:val="002101A2"/>
    <w:rsid w:val="0021074F"/>
    <w:rsid w:val="00210D57"/>
    <w:rsid w:val="00211129"/>
    <w:rsid w:val="00211718"/>
    <w:rsid w:val="0021183D"/>
    <w:rsid w:val="0021253B"/>
    <w:rsid w:val="0021273B"/>
    <w:rsid w:val="00212A61"/>
    <w:rsid w:val="00212D64"/>
    <w:rsid w:val="0021300C"/>
    <w:rsid w:val="00213363"/>
    <w:rsid w:val="00214AA9"/>
    <w:rsid w:val="00214E6E"/>
    <w:rsid w:val="00214EE9"/>
    <w:rsid w:val="00215C65"/>
    <w:rsid w:val="00216242"/>
    <w:rsid w:val="002164CA"/>
    <w:rsid w:val="002169AC"/>
    <w:rsid w:val="002175E8"/>
    <w:rsid w:val="002200F2"/>
    <w:rsid w:val="002202AB"/>
    <w:rsid w:val="002213C8"/>
    <w:rsid w:val="0022233B"/>
    <w:rsid w:val="0022242B"/>
    <w:rsid w:val="0022278C"/>
    <w:rsid w:val="00222A4A"/>
    <w:rsid w:val="00222B00"/>
    <w:rsid w:val="00222CB9"/>
    <w:rsid w:val="00222F6C"/>
    <w:rsid w:val="00224A24"/>
    <w:rsid w:val="00224BE8"/>
    <w:rsid w:val="00224ED4"/>
    <w:rsid w:val="00224F49"/>
    <w:rsid w:val="00225038"/>
    <w:rsid w:val="002254E4"/>
    <w:rsid w:val="0022562C"/>
    <w:rsid w:val="002256CD"/>
    <w:rsid w:val="002263E5"/>
    <w:rsid w:val="0022643B"/>
    <w:rsid w:val="0022681C"/>
    <w:rsid w:val="00226B50"/>
    <w:rsid w:val="00226BC6"/>
    <w:rsid w:val="00226CE3"/>
    <w:rsid w:val="00226EAE"/>
    <w:rsid w:val="00227345"/>
    <w:rsid w:val="00227564"/>
    <w:rsid w:val="0022788F"/>
    <w:rsid w:val="00230F26"/>
    <w:rsid w:val="00231242"/>
    <w:rsid w:val="002315A5"/>
    <w:rsid w:val="00231C8D"/>
    <w:rsid w:val="00231E15"/>
    <w:rsid w:val="00232440"/>
    <w:rsid w:val="0023271E"/>
    <w:rsid w:val="00232792"/>
    <w:rsid w:val="00233494"/>
    <w:rsid w:val="00233A84"/>
    <w:rsid w:val="00234162"/>
    <w:rsid w:val="002343F5"/>
    <w:rsid w:val="00234403"/>
    <w:rsid w:val="0023463B"/>
    <w:rsid w:val="00234696"/>
    <w:rsid w:val="00234F6E"/>
    <w:rsid w:val="00235BA8"/>
    <w:rsid w:val="00235C81"/>
    <w:rsid w:val="0023609F"/>
    <w:rsid w:val="002362DB"/>
    <w:rsid w:val="00236ABF"/>
    <w:rsid w:val="00236F6E"/>
    <w:rsid w:val="00237036"/>
    <w:rsid w:val="0023719D"/>
    <w:rsid w:val="00237935"/>
    <w:rsid w:val="00237CBD"/>
    <w:rsid w:val="00237EDC"/>
    <w:rsid w:val="00240245"/>
    <w:rsid w:val="0024061F"/>
    <w:rsid w:val="00241127"/>
    <w:rsid w:val="002411E7"/>
    <w:rsid w:val="002417C4"/>
    <w:rsid w:val="002417E3"/>
    <w:rsid w:val="0024215C"/>
    <w:rsid w:val="00242489"/>
    <w:rsid w:val="00242CFE"/>
    <w:rsid w:val="00242E8D"/>
    <w:rsid w:val="002436AA"/>
    <w:rsid w:val="00243D5C"/>
    <w:rsid w:val="002441B5"/>
    <w:rsid w:val="00244699"/>
    <w:rsid w:val="0024521F"/>
    <w:rsid w:val="00245836"/>
    <w:rsid w:val="00245846"/>
    <w:rsid w:val="00245F50"/>
    <w:rsid w:val="002463F7"/>
    <w:rsid w:val="00246C5B"/>
    <w:rsid w:val="00247355"/>
    <w:rsid w:val="00247DEA"/>
    <w:rsid w:val="0025013A"/>
    <w:rsid w:val="002502C3"/>
    <w:rsid w:val="00250A1E"/>
    <w:rsid w:val="002510DB"/>
    <w:rsid w:val="00251116"/>
    <w:rsid w:val="00251340"/>
    <w:rsid w:val="0025183E"/>
    <w:rsid w:val="00251BA7"/>
    <w:rsid w:val="00251C08"/>
    <w:rsid w:val="00251F08"/>
    <w:rsid w:val="002522C3"/>
    <w:rsid w:val="00252473"/>
    <w:rsid w:val="0025268E"/>
    <w:rsid w:val="002528DB"/>
    <w:rsid w:val="00252EE9"/>
    <w:rsid w:val="00253229"/>
    <w:rsid w:val="00253828"/>
    <w:rsid w:val="00253BFB"/>
    <w:rsid w:val="0025490E"/>
    <w:rsid w:val="00254CC4"/>
    <w:rsid w:val="00254E23"/>
    <w:rsid w:val="002556F9"/>
    <w:rsid w:val="00255893"/>
    <w:rsid w:val="0025596E"/>
    <w:rsid w:val="00255B01"/>
    <w:rsid w:val="00256215"/>
    <w:rsid w:val="00256863"/>
    <w:rsid w:val="00256E0E"/>
    <w:rsid w:val="00256E50"/>
    <w:rsid w:val="002571F3"/>
    <w:rsid w:val="002576D0"/>
    <w:rsid w:val="002579F8"/>
    <w:rsid w:val="002604D5"/>
    <w:rsid w:val="002609AC"/>
    <w:rsid w:val="00261610"/>
    <w:rsid w:val="00261910"/>
    <w:rsid w:val="00261E82"/>
    <w:rsid w:val="00261F5F"/>
    <w:rsid w:val="002621A2"/>
    <w:rsid w:val="002622E7"/>
    <w:rsid w:val="0026242E"/>
    <w:rsid w:val="002624AB"/>
    <w:rsid w:val="002630BF"/>
    <w:rsid w:val="00263650"/>
    <w:rsid w:val="00263DD7"/>
    <w:rsid w:val="00263EEE"/>
    <w:rsid w:val="00264297"/>
    <w:rsid w:val="0026430F"/>
    <w:rsid w:val="002643B3"/>
    <w:rsid w:val="0026489B"/>
    <w:rsid w:val="002649F8"/>
    <w:rsid w:val="00264B10"/>
    <w:rsid w:val="00264CBA"/>
    <w:rsid w:val="00264F11"/>
    <w:rsid w:val="00265129"/>
    <w:rsid w:val="00265192"/>
    <w:rsid w:val="00265616"/>
    <w:rsid w:val="00265693"/>
    <w:rsid w:val="00265EA9"/>
    <w:rsid w:val="00265FEC"/>
    <w:rsid w:val="002660FC"/>
    <w:rsid w:val="00266A88"/>
    <w:rsid w:val="00267AEB"/>
    <w:rsid w:val="00267B79"/>
    <w:rsid w:val="00267C8D"/>
    <w:rsid w:val="002711E1"/>
    <w:rsid w:val="00271548"/>
    <w:rsid w:val="00271741"/>
    <w:rsid w:val="00271B63"/>
    <w:rsid w:val="00272500"/>
    <w:rsid w:val="00272602"/>
    <w:rsid w:val="00273206"/>
    <w:rsid w:val="00273519"/>
    <w:rsid w:val="002736C9"/>
    <w:rsid w:val="0027391C"/>
    <w:rsid w:val="00274041"/>
    <w:rsid w:val="00274299"/>
    <w:rsid w:val="00274597"/>
    <w:rsid w:val="00274B42"/>
    <w:rsid w:val="00275080"/>
    <w:rsid w:val="002753BB"/>
    <w:rsid w:val="00275614"/>
    <w:rsid w:val="002768C6"/>
    <w:rsid w:val="00276DE6"/>
    <w:rsid w:val="00276E74"/>
    <w:rsid w:val="00276EEE"/>
    <w:rsid w:val="0027793F"/>
    <w:rsid w:val="00277EE1"/>
    <w:rsid w:val="00280163"/>
    <w:rsid w:val="002808E0"/>
    <w:rsid w:val="00280A77"/>
    <w:rsid w:val="00280F66"/>
    <w:rsid w:val="0028170A"/>
    <w:rsid w:val="002822B5"/>
    <w:rsid w:val="0028260A"/>
    <w:rsid w:val="00282B79"/>
    <w:rsid w:val="00282D65"/>
    <w:rsid w:val="002836F6"/>
    <w:rsid w:val="00283C96"/>
    <w:rsid w:val="002843BB"/>
    <w:rsid w:val="002844BF"/>
    <w:rsid w:val="002846C8"/>
    <w:rsid w:val="00285134"/>
    <w:rsid w:val="00285642"/>
    <w:rsid w:val="00285895"/>
    <w:rsid w:val="00285C1D"/>
    <w:rsid w:val="00285F2C"/>
    <w:rsid w:val="002865C3"/>
    <w:rsid w:val="0028661B"/>
    <w:rsid w:val="00286C52"/>
    <w:rsid w:val="00286EF3"/>
    <w:rsid w:val="00286F7F"/>
    <w:rsid w:val="0028749F"/>
    <w:rsid w:val="002874C7"/>
    <w:rsid w:val="00290251"/>
    <w:rsid w:val="0029088D"/>
    <w:rsid w:val="00290E47"/>
    <w:rsid w:val="00291088"/>
    <w:rsid w:val="00291107"/>
    <w:rsid w:val="00291503"/>
    <w:rsid w:val="00292603"/>
    <w:rsid w:val="002927B3"/>
    <w:rsid w:val="00292D4D"/>
    <w:rsid w:val="00292EF6"/>
    <w:rsid w:val="0029309B"/>
    <w:rsid w:val="00294D29"/>
    <w:rsid w:val="002950F2"/>
    <w:rsid w:val="002953F0"/>
    <w:rsid w:val="00295843"/>
    <w:rsid w:val="00296301"/>
    <w:rsid w:val="002969B1"/>
    <w:rsid w:val="00296CA8"/>
    <w:rsid w:val="0029713A"/>
    <w:rsid w:val="00297308"/>
    <w:rsid w:val="0029741A"/>
    <w:rsid w:val="00297657"/>
    <w:rsid w:val="00297D3B"/>
    <w:rsid w:val="00297F21"/>
    <w:rsid w:val="00297FA8"/>
    <w:rsid w:val="002A0451"/>
    <w:rsid w:val="002A089E"/>
    <w:rsid w:val="002A0C01"/>
    <w:rsid w:val="002A17C5"/>
    <w:rsid w:val="002A193D"/>
    <w:rsid w:val="002A196C"/>
    <w:rsid w:val="002A1D3F"/>
    <w:rsid w:val="002A1E19"/>
    <w:rsid w:val="002A1E2F"/>
    <w:rsid w:val="002A1ECB"/>
    <w:rsid w:val="002A2373"/>
    <w:rsid w:val="002A24AD"/>
    <w:rsid w:val="002A27FE"/>
    <w:rsid w:val="002A2931"/>
    <w:rsid w:val="002A2A89"/>
    <w:rsid w:val="002A2C05"/>
    <w:rsid w:val="002A3495"/>
    <w:rsid w:val="002A3903"/>
    <w:rsid w:val="002A40D1"/>
    <w:rsid w:val="002A40FD"/>
    <w:rsid w:val="002A4489"/>
    <w:rsid w:val="002A4EA4"/>
    <w:rsid w:val="002A54DD"/>
    <w:rsid w:val="002A587A"/>
    <w:rsid w:val="002A5D0B"/>
    <w:rsid w:val="002A5FAE"/>
    <w:rsid w:val="002A662B"/>
    <w:rsid w:val="002A6636"/>
    <w:rsid w:val="002A6E02"/>
    <w:rsid w:val="002A709A"/>
    <w:rsid w:val="002A72D8"/>
    <w:rsid w:val="002A7571"/>
    <w:rsid w:val="002A7771"/>
    <w:rsid w:val="002A77B3"/>
    <w:rsid w:val="002A7B6A"/>
    <w:rsid w:val="002A7EFD"/>
    <w:rsid w:val="002B0736"/>
    <w:rsid w:val="002B0A3C"/>
    <w:rsid w:val="002B0C55"/>
    <w:rsid w:val="002B0F98"/>
    <w:rsid w:val="002B1601"/>
    <w:rsid w:val="002B16A3"/>
    <w:rsid w:val="002B22CD"/>
    <w:rsid w:val="002B2545"/>
    <w:rsid w:val="002B2794"/>
    <w:rsid w:val="002B2B88"/>
    <w:rsid w:val="002B344F"/>
    <w:rsid w:val="002B379F"/>
    <w:rsid w:val="002B39EA"/>
    <w:rsid w:val="002B3D64"/>
    <w:rsid w:val="002B40A5"/>
    <w:rsid w:val="002B43AD"/>
    <w:rsid w:val="002B4815"/>
    <w:rsid w:val="002B5506"/>
    <w:rsid w:val="002B5562"/>
    <w:rsid w:val="002B5A96"/>
    <w:rsid w:val="002B5B0B"/>
    <w:rsid w:val="002B5DEC"/>
    <w:rsid w:val="002B610C"/>
    <w:rsid w:val="002B619E"/>
    <w:rsid w:val="002B657D"/>
    <w:rsid w:val="002B65E6"/>
    <w:rsid w:val="002B6920"/>
    <w:rsid w:val="002B6E7C"/>
    <w:rsid w:val="002B722B"/>
    <w:rsid w:val="002B78A2"/>
    <w:rsid w:val="002B7FB5"/>
    <w:rsid w:val="002C1D84"/>
    <w:rsid w:val="002C1E3C"/>
    <w:rsid w:val="002C2492"/>
    <w:rsid w:val="002C286A"/>
    <w:rsid w:val="002C2E84"/>
    <w:rsid w:val="002C3E0D"/>
    <w:rsid w:val="002C3F2D"/>
    <w:rsid w:val="002C41C4"/>
    <w:rsid w:val="002C440D"/>
    <w:rsid w:val="002C4423"/>
    <w:rsid w:val="002C4F5E"/>
    <w:rsid w:val="002C53FE"/>
    <w:rsid w:val="002C5665"/>
    <w:rsid w:val="002C56B6"/>
    <w:rsid w:val="002C5A4C"/>
    <w:rsid w:val="002C5BE9"/>
    <w:rsid w:val="002C6275"/>
    <w:rsid w:val="002C6659"/>
    <w:rsid w:val="002C66F4"/>
    <w:rsid w:val="002C69D9"/>
    <w:rsid w:val="002C6C2B"/>
    <w:rsid w:val="002C776D"/>
    <w:rsid w:val="002C78DD"/>
    <w:rsid w:val="002C7C14"/>
    <w:rsid w:val="002C7FDF"/>
    <w:rsid w:val="002D07B1"/>
    <w:rsid w:val="002D08B5"/>
    <w:rsid w:val="002D19B3"/>
    <w:rsid w:val="002D1A25"/>
    <w:rsid w:val="002D1B69"/>
    <w:rsid w:val="002D1D12"/>
    <w:rsid w:val="002D20B6"/>
    <w:rsid w:val="002D230B"/>
    <w:rsid w:val="002D27B1"/>
    <w:rsid w:val="002D2C31"/>
    <w:rsid w:val="002D2D34"/>
    <w:rsid w:val="002D3472"/>
    <w:rsid w:val="002D4D0C"/>
    <w:rsid w:val="002D50D3"/>
    <w:rsid w:val="002D53B5"/>
    <w:rsid w:val="002D58B2"/>
    <w:rsid w:val="002D6074"/>
    <w:rsid w:val="002D6DB8"/>
    <w:rsid w:val="002D7369"/>
    <w:rsid w:val="002D777D"/>
    <w:rsid w:val="002D7FC8"/>
    <w:rsid w:val="002E0862"/>
    <w:rsid w:val="002E0B6A"/>
    <w:rsid w:val="002E1481"/>
    <w:rsid w:val="002E183E"/>
    <w:rsid w:val="002E193D"/>
    <w:rsid w:val="002E1E95"/>
    <w:rsid w:val="002E1FB0"/>
    <w:rsid w:val="002E2109"/>
    <w:rsid w:val="002E2537"/>
    <w:rsid w:val="002E32C7"/>
    <w:rsid w:val="002E398C"/>
    <w:rsid w:val="002E3A8B"/>
    <w:rsid w:val="002E41D0"/>
    <w:rsid w:val="002E41F5"/>
    <w:rsid w:val="002E4430"/>
    <w:rsid w:val="002E483C"/>
    <w:rsid w:val="002E4B9F"/>
    <w:rsid w:val="002E4F8D"/>
    <w:rsid w:val="002E52E8"/>
    <w:rsid w:val="002E5559"/>
    <w:rsid w:val="002E5E1A"/>
    <w:rsid w:val="002E609B"/>
    <w:rsid w:val="002E60A0"/>
    <w:rsid w:val="002E6CE6"/>
    <w:rsid w:val="002E6E19"/>
    <w:rsid w:val="002E6FE9"/>
    <w:rsid w:val="002E733B"/>
    <w:rsid w:val="002E7508"/>
    <w:rsid w:val="002E799A"/>
    <w:rsid w:val="002E7A34"/>
    <w:rsid w:val="002F0548"/>
    <w:rsid w:val="002F0713"/>
    <w:rsid w:val="002F0C9B"/>
    <w:rsid w:val="002F0F29"/>
    <w:rsid w:val="002F179F"/>
    <w:rsid w:val="002F1B9A"/>
    <w:rsid w:val="002F1DB3"/>
    <w:rsid w:val="002F1EDB"/>
    <w:rsid w:val="002F1F41"/>
    <w:rsid w:val="002F235B"/>
    <w:rsid w:val="002F2426"/>
    <w:rsid w:val="002F2C1D"/>
    <w:rsid w:val="002F2E3C"/>
    <w:rsid w:val="002F35B4"/>
    <w:rsid w:val="002F3E4C"/>
    <w:rsid w:val="002F405E"/>
    <w:rsid w:val="002F419C"/>
    <w:rsid w:val="002F4391"/>
    <w:rsid w:val="002F43E6"/>
    <w:rsid w:val="002F4D0C"/>
    <w:rsid w:val="002F502E"/>
    <w:rsid w:val="002F53C2"/>
    <w:rsid w:val="002F55A2"/>
    <w:rsid w:val="002F5F5B"/>
    <w:rsid w:val="002F60C4"/>
    <w:rsid w:val="002F64FE"/>
    <w:rsid w:val="002F66F6"/>
    <w:rsid w:val="002F6ABE"/>
    <w:rsid w:val="002F6B8B"/>
    <w:rsid w:val="002F6BC8"/>
    <w:rsid w:val="002F70AE"/>
    <w:rsid w:val="002F726C"/>
    <w:rsid w:val="002F7721"/>
    <w:rsid w:val="002F7A59"/>
    <w:rsid w:val="002F7D70"/>
    <w:rsid w:val="002F7D81"/>
    <w:rsid w:val="003002E4"/>
    <w:rsid w:val="00300942"/>
    <w:rsid w:val="00300D7F"/>
    <w:rsid w:val="0030109A"/>
    <w:rsid w:val="00301125"/>
    <w:rsid w:val="00301540"/>
    <w:rsid w:val="0030169B"/>
    <w:rsid w:val="0030235A"/>
    <w:rsid w:val="0030275B"/>
    <w:rsid w:val="00302DF9"/>
    <w:rsid w:val="0030436B"/>
    <w:rsid w:val="00304859"/>
    <w:rsid w:val="00304B92"/>
    <w:rsid w:val="003050EB"/>
    <w:rsid w:val="0030548B"/>
    <w:rsid w:val="003056D1"/>
    <w:rsid w:val="003057EF"/>
    <w:rsid w:val="00305CCB"/>
    <w:rsid w:val="00305D6C"/>
    <w:rsid w:val="003061D6"/>
    <w:rsid w:val="00306831"/>
    <w:rsid w:val="003101E8"/>
    <w:rsid w:val="00310425"/>
    <w:rsid w:val="00310637"/>
    <w:rsid w:val="00311B10"/>
    <w:rsid w:val="00311B29"/>
    <w:rsid w:val="0031227A"/>
    <w:rsid w:val="00312880"/>
    <w:rsid w:val="003128A6"/>
    <w:rsid w:val="003128FE"/>
    <w:rsid w:val="00312F53"/>
    <w:rsid w:val="0031306B"/>
    <w:rsid w:val="00313226"/>
    <w:rsid w:val="00313366"/>
    <w:rsid w:val="00313512"/>
    <w:rsid w:val="00313AC7"/>
    <w:rsid w:val="00313E0A"/>
    <w:rsid w:val="00314E78"/>
    <w:rsid w:val="00315279"/>
    <w:rsid w:val="00315437"/>
    <w:rsid w:val="003154D0"/>
    <w:rsid w:val="00315F4F"/>
    <w:rsid w:val="00315FAD"/>
    <w:rsid w:val="00316663"/>
    <w:rsid w:val="003166FF"/>
    <w:rsid w:val="00316963"/>
    <w:rsid w:val="00316EB1"/>
    <w:rsid w:val="00317F35"/>
    <w:rsid w:val="003205E1"/>
    <w:rsid w:val="00320D85"/>
    <w:rsid w:val="00320E1C"/>
    <w:rsid w:val="00320EF3"/>
    <w:rsid w:val="00321113"/>
    <w:rsid w:val="0032112B"/>
    <w:rsid w:val="00321BCE"/>
    <w:rsid w:val="0032248A"/>
    <w:rsid w:val="00322850"/>
    <w:rsid w:val="00322DCA"/>
    <w:rsid w:val="0032300C"/>
    <w:rsid w:val="00323583"/>
    <w:rsid w:val="003243ED"/>
    <w:rsid w:val="00324416"/>
    <w:rsid w:val="00324A2A"/>
    <w:rsid w:val="00325671"/>
    <w:rsid w:val="00325BDD"/>
    <w:rsid w:val="00325BE6"/>
    <w:rsid w:val="00325F32"/>
    <w:rsid w:val="0032600D"/>
    <w:rsid w:val="003262A1"/>
    <w:rsid w:val="00326311"/>
    <w:rsid w:val="0032652D"/>
    <w:rsid w:val="00327359"/>
    <w:rsid w:val="003275FE"/>
    <w:rsid w:val="003276DE"/>
    <w:rsid w:val="00330012"/>
    <w:rsid w:val="00330958"/>
    <w:rsid w:val="00330B12"/>
    <w:rsid w:val="00330BAC"/>
    <w:rsid w:val="00330D3A"/>
    <w:rsid w:val="00331435"/>
    <w:rsid w:val="00331444"/>
    <w:rsid w:val="00331460"/>
    <w:rsid w:val="00331639"/>
    <w:rsid w:val="00331C9A"/>
    <w:rsid w:val="00331CFC"/>
    <w:rsid w:val="00332390"/>
    <w:rsid w:val="00332758"/>
    <w:rsid w:val="00334B1C"/>
    <w:rsid w:val="00334D88"/>
    <w:rsid w:val="00335000"/>
    <w:rsid w:val="003351F9"/>
    <w:rsid w:val="0033553F"/>
    <w:rsid w:val="003355B6"/>
    <w:rsid w:val="00335668"/>
    <w:rsid w:val="00335701"/>
    <w:rsid w:val="00335BC3"/>
    <w:rsid w:val="00336FEF"/>
    <w:rsid w:val="003373C9"/>
    <w:rsid w:val="003377B3"/>
    <w:rsid w:val="00337C91"/>
    <w:rsid w:val="00337E3F"/>
    <w:rsid w:val="003400B5"/>
    <w:rsid w:val="0034031B"/>
    <w:rsid w:val="00340345"/>
    <w:rsid w:val="003408B9"/>
    <w:rsid w:val="00340BF7"/>
    <w:rsid w:val="0034124F"/>
    <w:rsid w:val="00341680"/>
    <w:rsid w:val="0034199F"/>
    <w:rsid w:val="00341CD0"/>
    <w:rsid w:val="00341D75"/>
    <w:rsid w:val="0034285B"/>
    <w:rsid w:val="00342C6E"/>
    <w:rsid w:val="003430C8"/>
    <w:rsid w:val="0034314F"/>
    <w:rsid w:val="0034373B"/>
    <w:rsid w:val="0034386E"/>
    <w:rsid w:val="00343A93"/>
    <w:rsid w:val="00343E0B"/>
    <w:rsid w:val="003441B0"/>
    <w:rsid w:val="00344876"/>
    <w:rsid w:val="00344AC7"/>
    <w:rsid w:val="00344CD6"/>
    <w:rsid w:val="003453F8"/>
    <w:rsid w:val="0034593F"/>
    <w:rsid w:val="00346C3E"/>
    <w:rsid w:val="00346D6A"/>
    <w:rsid w:val="00346E3E"/>
    <w:rsid w:val="003475D6"/>
    <w:rsid w:val="003479A1"/>
    <w:rsid w:val="003505B4"/>
    <w:rsid w:val="003507B5"/>
    <w:rsid w:val="00350814"/>
    <w:rsid w:val="0035141B"/>
    <w:rsid w:val="00351780"/>
    <w:rsid w:val="00351880"/>
    <w:rsid w:val="00351A81"/>
    <w:rsid w:val="00351F94"/>
    <w:rsid w:val="00352826"/>
    <w:rsid w:val="00353075"/>
    <w:rsid w:val="00353C9F"/>
    <w:rsid w:val="00353FA9"/>
    <w:rsid w:val="003540E6"/>
    <w:rsid w:val="00354108"/>
    <w:rsid w:val="003554F6"/>
    <w:rsid w:val="00355606"/>
    <w:rsid w:val="0035584C"/>
    <w:rsid w:val="00355863"/>
    <w:rsid w:val="003558B3"/>
    <w:rsid w:val="00355BF7"/>
    <w:rsid w:val="00355EEB"/>
    <w:rsid w:val="00356032"/>
    <w:rsid w:val="003566F8"/>
    <w:rsid w:val="00356C2B"/>
    <w:rsid w:val="003572CD"/>
    <w:rsid w:val="0036096E"/>
    <w:rsid w:val="00360B69"/>
    <w:rsid w:val="00361124"/>
    <w:rsid w:val="0036118E"/>
    <w:rsid w:val="00361367"/>
    <w:rsid w:val="00361609"/>
    <w:rsid w:val="003617AC"/>
    <w:rsid w:val="003625DD"/>
    <w:rsid w:val="0036288F"/>
    <w:rsid w:val="00362C40"/>
    <w:rsid w:val="00362D61"/>
    <w:rsid w:val="00363626"/>
    <w:rsid w:val="003636A0"/>
    <w:rsid w:val="00363721"/>
    <w:rsid w:val="00363772"/>
    <w:rsid w:val="00363854"/>
    <w:rsid w:val="00363A10"/>
    <w:rsid w:val="00363C9B"/>
    <w:rsid w:val="00363F74"/>
    <w:rsid w:val="00364755"/>
    <w:rsid w:val="00364BE7"/>
    <w:rsid w:val="00364E92"/>
    <w:rsid w:val="00364F01"/>
    <w:rsid w:val="003650AC"/>
    <w:rsid w:val="003653C3"/>
    <w:rsid w:val="00365846"/>
    <w:rsid w:val="00366A02"/>
    <w:rsid w:val="00366A76"/>
    <w:rsid w:val="00366B93"/>
    <w:rsid w:val="00366FDD"/>
    <w:rsid w:val="00367152"/>
    <w:rsid w:val="0036798B"/>
    <w:rsid w:val="00367BFE"/>
    <w:rsid w:val="00370602"/>
    <w:rsid w:val="00370D1E"/>
    <w:rsid w:val="00370E15"/>
    <w:rsid w:val="00371B3B"/>
    <w:rsid w:val="00371C26"/>
    <w:rsid w:val="00371C40"/>
    <w:rsid w:val="00371D01"/>
    <w:rsid w:val="00371F84"/>
    <w:rsid w:val="003723D9"/>
    <w:rsid w:val="0037243D"/>
    <w:rsid w:val="00372635"/>
    <w:rsid w:val="0037287F"/>
    <w:rsid w:val="00373D25"/>
    <w:rsid w:val="0037411B"/>
    <w:rsid w:val="00374F0D"/>
    <w:rsid w:val="003750EB"/>
    <w:rsid w:val="00375405"/>
    <w:rsid w:val="00375712"/>
    <w:rsid w:val="00375BF0"/>
    <w:rsid w:val="00375C3D"/>
    <w:rsid w:val="0037655F"/>
    <w:rsid w:val="00376602"/>
    <w:rsid w:val="003767C5"/>
    <w:rsid w:val="00377171"/>
    <w:rsid w:val="0037736B"/>
    <w:rsid w:val="003775F9"/>
    <w:rsid w:val="0038003F"/>
    <w:rsid w:val="003802D2"/>
    <w:rsid w:val="00380321"/>
    <w:rsid w:val="003804D2"/>
    <w:rsid w:val="003805B0"/>
    <w:rsid w:val="00380977"/>
    <w:rsid w:val="00381023"/>
    <w:rsid w:val="00383407"/>
    <w:rsid w:val="00383570"/>
    <w:rsid w:val="00383D5D"/>
    <w:rsid w:val="00384323"/>
    <w:rsid w:val="003844D3"/>
    <w:rsid w:val="00384BD0"/>
    <w:rsid w:val="00384C21"/>
    <w:rsid w:val="00384DA3"/>
    <w:rsid w:val="00385588"/>
    <w:rsid w:val="00385612"/>
    <w:rsid w:val="003858FC"/>
    <w:rsid w:val="00385904"/>
    <w:rsid w:val="0038643C"/>
    <w:rsid w:val="0038649F"/>
    <w:rsid w:val="003865A0"/>
    <w:rsid w:val="0038670E"/>
    <w:rsid w:val="0038674F"/>
    <w:rsid w:val="00386C01"/>
    <w:rsid w:val="00386CB5"/>
    <w:rsid w:val="00386F9C"/>
    <w:rsid w:val="00387334"/>
    <w:rsid w:val="0038736C"/>
    <w:rsid w:val="00387574"/>
    <w:rsid w:val="00387715"/>
    <w:rsid w:val="00387F72"/>
    <w:rsid w:val="0039017B"/>
    <w:rsid w:val="00390484"/>
    <w:rsid w:val="00390642"/>
    <w:rsid w:val="003909C7"/>
    <w:rsid w:val="00391AF3"/>
    <w:rsid w:val="003921D2"/>
    <w:rsid w:val="0039289B"/>
    <w:rsid w:val="00392E8A"/>
    <w:rsid w:val="00393715"/>
    <w:rsid w:val="00393CB9"/>
    <w:rsid w:val="0039403E"/>
    <w:rsid w:val="00394A13"/>
    <w:rsid w:val="00394A2A"/>
    <w:rsid w:val="00394F0A"/>
    <w:rsid w:val="00396170"/>
    <w:rsid w:val="003963FB"/>
    <w:rsid w:val="003964C7"/>
    <w:rsid w:val="00396538"/>
    <w:rsid w:val="00396BBC"/>
    <w:rsid w:val="00396D7B"/>
    <w:rsid w:val="003976B3"/>
    <w:rsid w:val="003978D9"/>
    <w:rsid w:val="003A040F"/>
    <w:rsid w:val="003A042A"/>
    <w:rsid w:val="003A0C96"/>
    <w:rsid w:val="003A0D49"/>
    <w:rsid w:val="003A1544"/>
    <w:rsid w:val="003A17F1"/>
    <w:rsid w:val="003A186C"/>
    <w:rsid w:val="003A1CD4"/>
    <w:rsid w:val="003A1CF9"/>
    <w:rsid w:val="003A1E19"/>
    <w:rsid w:val="003A22E9"/>
    <w:rsid w:val="003A24D9"/>
    <w:rsid w:val="003A2581"/>
    <w:rsid w:val="003A2852"/>
    <w:rsid w:val="003A28DE"/>
    <w:rsid w:val="003A2AFF"/>
    <w:rsid w:val="003A35FC"/>
    <w:rsid w:val="003A3CF8"/>
    <w:rsid w:val="003A3EFE"/>
    <w:rsid w:val="003A4359"/>
    <w:rsid w:val="003A5245"/>
    <w:rsid w:val="003A54D2"/>
    <w:rsid w:val="003A551E"/>
    <w:rsid w:val="003A56D8"/>
    <w:rsid w:val="003A5C19"/>
    <w:rsid w:val="003A5E4C"/>
    <w:rsid w:val="003A6122"/>
    <w:rsid w:val="003A6496"/>
    <w:rsid w:val="003A65A7"/>
    <w:rsid w:val="003A66C4"/>
    <w:rsid w:val="003A6EA4"/>
    <w:rsid w:val="003A6EC5"/>
    <w:rsid w:val="003A718F"/>
    <w:rsid w:val="003A72D4"/>
    <w:rsid w:val="003A7A8C"/>
    <w:rsid w:val="003A7B9A"/>
    <w:rsid w:val="003A7D0A"/>
    <w:rsid w:val="003B028E"/>
    <w:rsid w:val="003B0725"/>
    <w:rsid w:val="003B07E4"/>
    <w:rsid w:val="003B0E7A"/>
    <w:rsid w:val="003B15CC"/>
    <w:rsid w:val="003B1B33"/>
    <w:rsid w:val="003B1B35"/>
    <w:rsid w:val="003B1BC7"/>
    <w:rsid w:val="003B2C1B"/>
    <w:rsid w:val="003B2FDD"/>
    <w:rsid w:val="003B3B70"/>
    <w:rsid w:val="003B3C70"/>
    <w:rsid w:val="003B4720"/>
    <w:rsid w:val="003B4832"/>
    <w:rsid w:val="003B5362"/>
    <w:rsid w:val="003B53B0"/>
    <w:rsid w:val="003B5420"/>
    <w:rsid w:val="003B586E"/>
    <w:rsid w:val="003B5E67"/>
    <w:rsid w:val="003B5ED5"/>
    <w:rsid w:val="003B6547"/>
    <w:rsid w:val="003B6B6F"/>
    <w:rsid w:val="003B6C85"/>
    <w:rsid w:val="003B6EEE"/>
    <w:rsid w:val="003B6F95"/>
    <w:rsid w:val="003B717D"/>
    <w:rsid w:val="003B71DA"/>
    <w:rsid w:val="003B730D"/>
    <w:rsid w:val="003B73DA"/>
    <w:rsid w:val="003B773C"/>
    <w:rsid w:val="003B78B3"/>
    <w:rsid w:val="003B7AFB"/>
    <w:rsid w:val="003C0094"/>
    <w:rsid w:val="003C029F"/>
    <w:rsid w:val="003C0746"/>
    <w:rsid w:val="003C0942"/>
    <w:rsid w:val="003C0D18"/>
    <w:rsid w:val="003C13EE"/>
    <w:rsid w:val="003C1A66"/>
    <w:rsid w:val="003C1AE5"/>
    <w:rsid w:val="003C22D1"/>
    <w:rsid w:val="003C2B91"/>
    <w:rsid w:val="003C2FF7"/>
    <w:rsid w:val="003C32BD"/>
    <w:rsid w:val="003C36AF"/>
    <w:rsid w:val="003C3C82"/>
    <w:rsid w:val="003C4921"/>
    <w:rsid w:val="003C4F33"/>
    <w:rsid w:val="003C52F2"/>
    <w:rsid w:val="003C57D6"/>
    <w:rsid w:val="003C597D"/>
    <w:rsid w:val="003C5D57"/>
    <w:rsid w:val="003C5F03"/>
    <w:rsid w:val="003C668B"/>
    <w:rsid w:val="003C790D"/>
    <w:rsid w:val="003C794B"/>
    <w:rsid w:val="003C7A92"/>
    <w:rsid w:val="003C7C9F"/>
    <w:rsid w:val="003D01A3"/>
    <w:rsid w:val="003D02B7"/>
    <w:rsid w:val="003D039F"/>
    <w:rsid w:val="003D1B56"/>
    <w:rsid w:val="003D1E9F"/>
    <w:rsid w:val="003D2008"/>
    <w:rsid w:val="003D2068"/>
    <w:rsid w:val="003D24A5"/>
    <w:rsid w:val="003D2A77"/>
    <w:rsid w:val="003D3289"/>
    <w:rsid w:val="003D331F"/>
    <w:rsid w:val="003D3C15"/>
    <w:rsid w:val="003D3CF1"/>
    <w:rsid w:val="003D3EA0"/>
    <w:rsid w:val="003D4A09"/>
    <w:rsid w:val="003D5227"/>
    <w:rsid w:val="003D5BCA"/>
    <w:rsid w:val="003D62BC"/>
    <w:rsid w:val="003D672F"/>
    <w:rsid w:val="003D6B98"/>
    <w:rsid w:val="003D6C1B"/>
    <w:rsid w:val="003D6FB4"/>
    <w:rsid w:val="003D6FE6"/>
    <w:rsid w:val="003D7025"/>
    <w:rsid w:val="003D764A"/>
    <w:rsid w:val="003D7920"/>
    <w:rsid w:val="003D7ADF"/>
    <w:rsid w:val="003D7EBF"/>
    <w:rsid w:val="003E0E7B"/>
    <w:rsid w:val="003E0FF5"/>
    <w:rsid w:val="003E15D9"/>
    <w:rsid w:val="003E23CE"/>
    <w:rsid w:val="003E26F0"/>
    <w:rsid w:val="003E2CD9"/>
    <w:rsid w:val="003E2FF5"/>
    <w:rsid w:val="003E3033"/>
    <w:rsid w:val="003E32D7"/>
    <w:rsid w:val="003E35CA"/>
    <w:rsid w:val="003E428D"/>
    <w:rsid w:val="003E4CE7"/>
    <w:rsid w:val="003E4EA0"/>
    <w:rsid w:val="003E52BE"/>
    <w:rsid w:val="003E54DB"/>
    <w:rsid w:val="003E5CE4"/>
    <w:rsid w:val="003E5D27"/>
    <w:rsid w:val="003E6241"/>
    <w:rsid w:val="003E667F"/>
    <w:rsid w:val="003E6FA4"/>
    <w:rsid w:val="003E7140"/>
    <w:rsid w:val="003E736D"/>
    <w:rsid w:val="003E7E47"/>
    <w:rsid w:val="003E7EAE"/>
    <w:rsid w:val="003F0486"/>
    <w:rsid w:val="003F0DF7"/>
    <w:rsid w:val="003F1020"/>
    <w:rsid w:val="003F103A"/>
    <w:rsid w:val="003F14E0"/>
    <w:rsid w:val="003F1560"/>
    <w:rsid w:val="003F17C1"/>
    <w:rsid w:val="003F1AC1"/>
    <w:rsid w:val="003F206E"/>
    <w:rsid w:val="003F21DD"/>
    <w:rsid w:val="003F2675"/>
    <w:rsid w:val="003F28B3"/>
    <w:rsid w:val="003F2D9A"/>
    <w:rsid w:val="003F2DA8"/>
    <w:rsid w:val="003F2FA3"/>
    <w:rsid w:val="003F40B3"/>
    <w:rsid w:val="003F46A4"/>
    <w:rsid w:val="003F53A7"/>
    <w:rsid w:val="003F5C64"/>
    <w:rsid w:val="003F5E77"/>
    <w:rsid w:val="003F64A1"/>
    <w:rsid w:val="003F6D5A"/>
    <w:rsid w:val="003F6F95"/>
    <w:rsid w:val="003F71F5"/>
    <w:rsid w:val="003F7412"/>
    <w:rsid w:val="003F7C12"/>
    <w:rsid w:val="00400652"/>
    <w:rsid w:val="00400DAB"/>
    <w:rsid w:val="00400E9E"/>
    <w:rsid w:val="004018C5"/>
    <w:rsid w:val="00401B00"/>
    <w:rsid w:val="00401EA3"/>
    <w:rsid w:val="00401FAE"/>
    <w:rsid w:val="0040270E"/>
    <w:rsid w:val="004027C7"/>
    <w:rsid w:val="00402802"/>
    <w:rsid w:val="00402880"/>
    <w:rsid w:val="00402C80"/>
    <w:rsid w:val="0040300D"/>
    <w:rsid w:val="00403279"/>
    <w:rsid w:val="00403B4C"/>
    <w:rsid w:val="00404200"/>
    <w:rsid w:val="00404520"/>
    <w:rsid w:val="00405CF9"/>
    <w:rsid w:val="00405EDD"/>
    <w:rsid w:val="0040665D"/>
    <w:rsid w:val="00406693"/>
    <w:rsid w:val="0040725B"/>
    <w:rsid w:val="00411AB5"/>
    <w:rsid w:val="00411FD7"/>
    <w:rsid w:val="004121C8"/>
    <w:rsid w:val="00412456"/>
    <w:rsid w:val="0041297D"/>
    <w:rsid w:val="00412C08"/>
    <w:rsid w:val="00412E26"/>
    <w:rsid w:val="00412EB2"/>
    <w:rsid w:val="00413216"/>
    <w:rsid w:val="00413740"/>
    <w:rsid w:val="00414149"/>
    <w:rsid w:val="00414526"/>
    <w:rsid w:val="0041482B"/>
    <w:rsid w:val="00414AB1"/>
    <w:rsid w:val="0041500D"/>
    <w:rsid w:val="00415089"/>
    <w:rsid w:val="00415659"/>
    <w:rsid w:val="00415F32"/>
    <w:rsid w:val="0041652E"/>
    <w:rsid w:val="004169DB"/>
    <w:rsid w:val="00416EE8"/>
    <w:rsid w:val="004171F5"/>
    <w:rsid w:val="00417839"/>
    <w:rsid w:val="00417BFE"/>
    <w:rsid w:val="00420319"/>
    <w:rsid w:val="004204E1"/>
    <w:rsid w:val="004216FC"/>
    <w:rsid w:val="004217A2"/>
    <w:rsid w:val="00421E56"/>
    <w:rsid w:val="0042254D"/>
    <w:rsid w:val="00422631"/>
    <w:rsid w:val="00422978"/>
    <w:rsid w:val="00422C2C"/>
    <w:rsid w:val="0042316D"/>
    <w:rsid w:val="004237D6"/>
    <w:rsid w:val="004240AC"/>
    <w:rsid w:val="00424224"/>
    <w:rsid w:val="00424274"/>
    <w:rsid w:val="00424653"/>
    <w:rsid w:val="00424709"/>
    <w:rsid w:val="00425513"/>
    <w:rsid w:val="00425F32"/>
    <w:rsid w:val="00425FC7"/>
    <w:rsid w:val="00426172"/>
    <w:rsid w:val="0042633C"/>
    <w:rsid w:val="00426437"/>
    <w:rsid w:val="00426626"/>
    <w:rsid w:val="004268AB"/>
    <w:rsid w:val="00427686"/>
    <w:rsid w:val="00427FA1"/>
    <w:rsid w:val="004304E1"/>
    <w:rsid w:val="00430B3A"/>
    <w:rsid w:val="00430B4D"/>
    <w:rsid w:val="00430DE4"/>
    <w:rsid w:val="0043158E"/>
    <w:rsid w:val="00432085"/>
    <w:rsid w:val="0043222D"/>
    <w:rsid w:val="00432A03"/>
    <w:rsid w:val="00432D8A"/>
    <w:rsid w:val="0043301D"/>
    <w:rsid w:val="004332D1"/>
    <w:rsid w:val="00433663"/>
    <w:rsid w:val="004339C4"/>
    <w:rsid w:val="00433A61"/>
    <w:rsid w:val="004340E3"/>
    <w:rsid w:val="0043418E"/>
    <w:rsid w:val="00434484"/>
    <w:rsid w:val="00435288"/>
    <w:rsid w:val="00435807"/>
    <w:rsid w:val="00435AAD"/>
    <w:rsid w:val="00435E7B"/>
    <w:rsid w:val="004363A0"/>
    <w:rsid w:val="0043660F"/>
    <w:rsid w:val="004370DA"/>
    <w:rsid w:val="00437AAA"/>
    <w:rsid w:val="00437BAA"/>
    <w:rsid w:val="00440A2C"/>
    <w:rsid w:val="00440DB1"/>
    <w:rsid w:val="00441422"/>
    <w:rsid w:val="00441A87"/>
    <w:rsid w:val="0044220E"/>
    <w:rsid w:val="00442305"/>
    <w:rsid w:val="0044260A"/>
    <w:rsid w:val="00442C41"/>
    <w:rsid w:val="004431DC"/>
    <w:rsid w:val="00443969"/>
    <w:rsid w:val="00443ACA"/>
    <w:rsid w:val="00443CE2"/>
    <w:rsid w:val="00443F87"/>
    <w:rsid w:val="00444852"/>
    <w:rsid w:val="00444D64"/>
    <w:rsid w:val="00444EE4"/>
    <w:rsid w:val="00445482"/>
    <w:rsid w:val="00445D62"/>
    <w:rsid w:val="0044648B"/>
    <w:rsid w:val="00446556"/>
    <w:rsid w:val="00446D74"/>
    <w:rsid w:val="00446E40"/>
    <w:rsid w:val="00446EBB"/>
    <w:rsid w:val="004471FB"/>
    <w:rsid w:val="004474E6"/>
    <w:rsid w:val="004478A8"/>
    <w:rsid w:val="00447ABA"/>
    <w:rsid w:val="00447C03"/>
    <w:rsid w:val="00447C69"/>
    <w:rsid w:val="00450177"/>
    <w:rsid w:val="00450191"/>
    <w:rsid w:val="0045047D"/>
    <w:rsid w:val="00450486"/>
    <w:rsid w:val="004504EC"/>
    <w:rsid w:val="00450D48"/>
    <w:rsid w:val="00450DFC"/>
    <w:rsid w:val="004510C1"/>
    <w:rsid w:val="004515EB"/>
    <w:rsid w:val="004522C2"/>
    <w:rsid w:val="00452671"/>
    <w:rsid w:val="00452EBD"/>
    <w:rsid w:val="0045320F"/>
    <w:rsid w:val="00453570"/>
    <w:rsid w:val="004535C1"/>
    <w:rsid w:val="0045371A"/>
    <w:rsid w:val="00454032"/>
    <w:rsid w:val="004541E5"/>
    <w:rsid w:val="004542D5"/>
    <w:rsid w:val="0045430D"/>
    <w:rsid w:val="004550BC"/>
    <w:rsid w:val="00456099"/>
    <w:rsid w:val="0045634D"/>
    <w:rsid w:val="004564BD"/>
    <w:rsid w:val="00456D7C"/>
    <w:rsid w:val="00457C14"/>
    <w:rsid w:val="00457D46"/>
    <w:rsid w:val="004600C9"/>
    <w:rsid w:val="004601B2"/>
    <w:rsid w:val="0046043B"/>
    <w:rsid w:val="0046078B"/>
    <w:rsid w:val="00460AE1"/>
    <w:rsid w:val="00460F42"/>
    <w:rsid w:val="00461824"/>
    <w:rsid w:val="0046215F"/>
    <w:rsid w:val="0046247F"/>
    <w:rsid w:val="004628E9"/>
    <w:rsid w:val="00463190"/>
    <w:rsid w:val="004634CC"/>
    <w:rsid w:val="004634DA"/>
    <w:rsid w:val="0046381D"/>
    <w:rsid w:val="0046396F"/>
    <w:rsid w:val="00464A9E"/>
    <w:rsid w:val="00464C1C"/>
    <w:rsid w:val="00465984"/>
    <w:rsid w:val="00465A1B"/>
    <w:rsid w:val="00465C5D"/>
    <w:rsid w:val="0046634D"/>
    <w:rsid w:val="00466CFC"/>
    <w:rsid w:val="004670B5"/>
    <w:rsid w:val="004677D9"/>
    <w:rsid w:val="00467C4A"/>
    <w:rsid w:val="00467EC1"/>
    <w:rsid w:val="004702BE"/>
    <w:rsid w:val="00470E71"/>
    <w:rsid w:val="0047102C"/>
    <w:rsid w:val="00471630"/>
    <w:rsid w:val="00471EB6"/>
    <w:rsid w:val="00472230"/>
    <w:rsid w:val="00472373"/>
    <w:rsid w:val="00472777"/>
    <w:rsid w:val="00472A4B"/>
    <w:rsid w:val="0047348D"/>
    <w:rsid w:val="004748CB"/>
    <w:rsid w:val="00474D65"/>
    <w:rsid w:val="00475323"/>
    <w:rsid w:val="00475692"/>
    <w:rsid w:val="00475F50"/>
    <w:rsid w:val="00475FBF"/>
    <w:rsid w:val="00475FCC"/>
    <w:rsid w:val="0047643D"/>
    <w:rsid w:val="00476F47"/>
    <w:rsid w:val="00477BAA"/>
    <w:rsid w:val="00480038"/>
    <w:rsid w:val="00480085"/>
    <w:rsid w:val="004809AB"/>
    <w:rsid w:val="00480BA5"/>
    <w:rsid w:val="004814BB"/>
    <w:rsid w:val="00481665"/>
    <w:rsid w:val="004819AC"/>
    <w:rsid w:val="00481FBF"/>
    <w:rsid w:val="004820F4"/>
    <w:rsid w:val="0048226B"/>
    <w:rsid w:val="00482586"/>
    <w:rsid w:val="00483004"/>
    <w:rsid w:val="004832CC"/>
    <w:rsid w:val="00483B62"/>
    <w:rsid w:val="00484545"/>
    <w:rsid w:val="004845BF"/>
    <w:rsid w:val="00484638"/>
    <w:rsid w:val="00484E31"/>
    <w:rsid w:val="004855D5"/>
    <w:rsid w:val="00485665"/>
    <w:rsid w:val="00485AF0"/>
    <w:rsid w:val="00485D13"/>
    <w:rsid w:val="00485EF8"/>
    <w:rsid w:val="00486392"/>
    <w:rsid w:val="00486872"/>
    <w:rsid w:val="00486FFB"/>
    <w:rsid w:val="00487384"/>
    <w:rsid w:val="004900D8"/>
    <w:rsid w:val="004900F6"/>
    <w:rsid w:val="0049108F"/>
    <w:rsid w:val="00491366"/>
    <w:rsid w:val="004913DB"/>
    <w:rsid w:val="00491420"/>
    <w:rsid w:val="004914FF"/>
    <w:rsid w:val="004915E5"/>
    <w:rsid w:val="00491692"/>
    <w:rsid w:val="0049193D"/>
    <w:rsid w:val="004919B7"/>
    <w:rsid w:val="004920B6"/>
    <w:rsid w:val="004922BF"/>
    <w:rsid w:val="0049258E"/>
    <w:rsid w:val="004926EB"/>
    <w:rsid w:val="004928B7"/>
    <w:rsid w:val="00492C1C"/>
    <w:rsid w:val="00493107"/>
    <w:rsid w:val="00493930"/>
    <w:rsid w:val="00493B7E"/>
    <w:rsid w:val="00493ED3"/>
    <w:rsid w:val="004941D6"/>
    <w:rsid w:val="0049464E"/>
    <w:rsid w:val="00494907"/>
    <w:rsid w:val="00494ACA"/>
    <w:rsid w:val="00495602"/>
    <w:rsid w:val="00495A28"/>
    <w:rsid w:val="00496678"/>
    <w:rsid w:val="004966FC"/>
    <w:rsid w:val="00496864"/>
    <w:rsid w:val="00496A06"/>
    <w:rsid w:val="00496C53"/>
    <w:rsid w:val="00497178"/>
    <w:rsid w:val="004974A8"/>
    <w:rsid w:val="004979FE"/>
    <w:rsid w:val="004A04D0"/>
    <w:rsid w:val="004A0625"/>
    <w:rsid w:val="004A0853"/>
    <w:rsid w:val="004A09BB"/>
    <w:rsid w:val="004A0E6C"/>
    <w:rsid w:val="004A15FC"/>
    <w:rsid w:val="004A1D39"/>
    <w:rsid w:val="004A21F3"/>
    <w:rsid w:val="004A23B5"/>
    <w:rsid w:val="004A247B"/>
    <w:rsid w:val="004A25AE"/>
    <w:rsid w:val="004A2944"/>
    <w:rsid w:val="004A29D0"/>
    <w:rsid w:val="004A2CFF"/>
    <w:rsid w:val="004A30F2"/>
    <w:rsid w:val="004A3256"/>
    <w:rsid w:val="004A4170"/>
    <w:rsid w:val="004A43D4"/>
    <w:rsid w:val="004A48B1"/>
    <w:rsid w:val="004A4D92"/>
    <w:rsid w:val="004A4DF6"/>
    <w:rsid w:val="004A51FD"/>
    <w:rsid w:val="004A52BD"/>
    <w:rsid w:val="004A53A9"/>
    <w:rsid w:val="004A5A42"/>
    <w:rsid w:val="004A5EDF"/>
    <w:rsid w:val="004A5FA3"/>
    <w:rsid w:val="004A6165"/>
    <w:rsid w:val="004A748E"/>
    <w:rsid w:val="004A75BE"/>
    <w:rsid w:val="004B006C"/>
    <w:rsid w:val="004B035C"/>
    <w:rsid w:val="004B0E93"/>
    <w:rsid w:val="004B131B"/>
    <w:rsid w:val="004B1F10"/>
    <w:rsid w:val="004B2C20"/>
    <w:rsid w:val="004B2C7C"/>
    <w:rsid w:val="004B2F70"/>
    <w:rsid w:val="004B300E"/>
    <w:rsid w:val="004B3215"/>
    <w:rsid w:val="004B382C"/>
    <w:rsid w:val="004B3ADA"/>
    <w:rsid w:val="004B3B7D"/>
    <w:rsid w:val="004B3CB5"/>
    <w:rsid w:val="004B42B4"/>
    <w:rsid w:val="004B4C51"/>
    <w:rsid w:val="004B4C56"/>
    <w:rsid w:val="004B4C57"/>
    <w:rsid w:val="004B4FDD"/>
    <w:rsid w:val="004B51D9"/>
    <w:rsid w:val="004B56CD"/>
    <w:rsid w:val="004B6319"/>
    <w:rsid w:val="004B647C"/>
    <w:rsid w:val="004B6AC9"/>
    <w:rsid w:val="004B6BE1"/>
    <w:rsid w:val="004B6E91"/>
    <w:rsid w:val="004B71DA"/>
    <w:rsid w:val="004B73C5"/>
    <w:rsid w:val="004B7814"/>
    <w:rsid w:val="004B79C2"/>
    <w:rsid w:val="004B7E20"/>
    <w:rsid w:val="004C0036"/>
    <w:rsid w:val="004C007F"/>
    <w:rsid w:val="004C0152"/>
    <w:rsid w:val="004C06AC"/>
    <w:rsid w:val="004C06BE"/>
    <w:rsid w:val="004C0B25"/>
    <w:rsid w:val="004C0EAC"/>
    <w:rsid w:val="004C1521"/>
    <w:rsid w:val="004C15F6"/>
    <w:rsid w:val="004C1AF0"/>
    <w:rsid w:val="004C1BE5"/>
    <w:rsid w:val="004C1E42"/>
    <w:rsid w:val="004C28DE"/>
    <w:rsid w:val="004C2AFA"/>
    <w:rsid w:val="004C2F5D"/>
    <w:rsid w:val="004C3095"/>
    <w:rsid w:val="004C33D4"/>
    <w:rsid w:val="004C357B"/>
    <w:rsid w:val="004C38ED"/>
    <w:rsid w:val="004C39AB"/>
    <w:rsid w:val="004C3A78"/>
    <w:rsid w:val="004C407F"/>
    <w:rsid w:val="004C4158"/>
    <w:rsid w:val="004C4654"/>
    <w:rsid w:val="004C5110"/>
    <w:rsid w:val="004C5AB3"/>
    <w:rsid w:val="004C63F1"/>
    <w:rsid w:val="004C66CE"/>
    <w:rsid w:val="004C6CD0"/>
    <w:rsid w:val="004C6FA8"/>
    <w:rsid w:val="004D0023"/>
    <w:rsid w:val="004D0DB8"/>
    <w:rsid w:val="004D0F26"/>
    <w:rsid w:val="004D109F"/>
    <w:rsid w:val="004D146D"/>
    <w:rsid w:val="004D14F7"/>
    <w:rsid w:val="004D1839"/>
    <w:rsid w:val="004D1F6C"/>
    <w:rsid w:val="004D2177"/>
    <w:rsid w:val="004D248A"/>
    <w:rsid w:val="004D2AB4"/>
    <w:rsid w:val="004D2DD0"/>
    <w:rsid w:val="004D3041"/>
    <w:rsid w:val="004D314D"/>
    <w:rsid w:val="004D3183"/>
    <w:rsid w:val="004D3AEF"/>
    <w:rsid w:val="004D466D"/>
    <w:rsid w:val="004D4757"/>
    <w:rsid w:val="004D49A7"/>
    <w:rsid w:val="004D4BAA"/>
    <w:rsid w:val="004D50A8"/>
    <w:rsid w:val="004D5528"/>
    <w:rsid w:val="004D56EA"/>
    <w:rsid w:val="004D5AF3"/>
    <w:rsid w:val="004D5C30"/>
    <w:rsid w:val="004D5D3C"/>
    <w:rsid w:val="004D5E3B"/>
    <w:rsid w:val="004D60E0"/>
    <w:rsid w:val="004D6321"/>
    <w:rsid w:val="004D63A0"/>
    <w:rsid w:val="004D6408"/>
    <w:rsid w:val="004D6712"/>
    <w:rsid w:val="004D6CE2"/>
    <w:rsid w:val="004D6E3D"/>
    <w:rsid w:val="004D7508"/>
    <w:rsid w:val="004D76D9"/>
    <w:rsid w:val="004D79E2"/>
    <w:rsid w:val="004D7F8A"/>
    <w:rsid w:val="004E02A2"/>
    <w:rsid w:val="004E03A6"/>
    <w:rsid w:val="004E0E99"/>
    <w:rsid w:val="004E1BAD"/>
    <w:rsid w:val="004E1C9A"/>
    <w:rsid w:val="004E1CDA"/>
    <w:rsid w:val="004E1D70"/>
    <w:rsid w:val="004E2354"/>
    <w:rsid w:val="004E2793"/>
    <w:rsid w:val="004E28EB"/>
    <w:rsid w:val="004E373A"/>
    <w:rsid w:val="004E3943"/>
    <w:rsid w:val="004E3A6A"/>
    <w:rsid w:val="004E3BFC"/>
    <w:rsid w:val="004E3CAA"/>
    <w:rsid w:val="004E43E3"/>
    <w:rsid w:val="004E4525"/>
    <w:rsid w:val="004E4ACB"/>
    <w:rsid w:val="004E4B11"/>
    <w:rsid w:val="004E54D6"/>
    <w:rsid w:val="004E59F1"/>
    <w:rsid w:val="004E6007"/>
    <w:rsid w:val="004E62CC"/>
    <w:rsid w:val="004E63D3"/>
    <w:rsid w:val="004E643E"/>
    <w:rsid w:val="004E6557"/>
    <w:rsid w:val="004E6647"/>
    <w:rsid w:val="004E6A49"/>
    <w:rsid w:val="004E6B2E"/>
    <w:rsid w:val="004E705C"/>
    <w:rsid w:val="004E76BA"/>
    <w:rsid w:val="004E7C3A"/>
    <w:rsid w:val="004F04A4"/>
    <w:rsid w:val="004F10A8"/>
    <w:rsid w:val="004F1215"/>
    <w:rsid w:val="004F1317"/>
    <w:rsid w:val="004F19F0"/>
    <w:rsid w:val="004F23CF"/>
    <w:rsid w:val="004F2A08"/>
    <w:rsid w:val="004F2F74"/>
    <w:rsid w:val="004F3D4B"/>
    <w:rsid w:val="004F418F"/>
    <w:rsid w:val="004F423B"/>
    <w:rsid w:val="004F4728"/>
    <w:rsid w:val="004F47F5"/>
    <w:rsid w:val="004F4EC9"/>
    <w:rsid w:val="004F5139"/>
    <w:rsid w:val="004F53F9"/>
    <w:rsid w:val="004F5E15"/>
    <w:rsid w:val="004F609B"/>
    <w:rsid w:val="004F6825"/>
    <w:rsid w:val="004F6864"/>
    <w:rsid w:val="004F6B7E"/>
    <w:rsid w:val="004F6ECB"/>
    <w:rsid w:val="004F716A"/>
    <w:rsid w:val="004F7240"/>
    <w:rsid w:val="004F77A4"/>
    <w:rsid w:val="004F77CD"/>
    <w:rsid w:val="004F7931"/>
    <w:rsid w:val="00500E5A"/>
    <w:rsid w:val="005018B7"/>
    <w:rsid w:val="00501998"/>
    <w:rsid w:val="00501FAF"/>
    <w:rsid w:val="00502BA8"/>
    <w:rsid w:val="00502DF5"/>
    <w:rsid w:val="00503226"/>
    <w:rsid w:val="00503A03"/>
    <w:rsid w:val="0050424D"/>
    <w:rsid w:val="00504B4D"/>
    <w:rsid w:val="00504C73"/>
    <w:rsid w:val="005057F4"/>
    <w:rsid w:val="00506635"/>
    <w:rsid w:val="00506DFA"/>
    <w:rsid w:val="0050737B"/>
    <w:rsid w:val="0050746D"/>
    <w:rsid w:val="0050767C"/>
    <w:rsid w:val="00507A9C"/>
    <w:rsid w:val="00507AE5"/>
    <w:rsid w:val="00507D3A"/>
    <w:rsid w:val="00510010"/>
    <w:rsid w:val="00510022"/>
    <w:rsid w:val="0051036B"/>
    <w:rsid w:val="0051098C"/>
    <w:rsid w:val="00510BC9"/>
    <w:rsid w:val="00510DFB"/>
    <w:rsid w:val="0051186F"/>
    <w:rsid w:val="00511DE0"/>
    <w:rsid w:val="005120BB"/>
    <w:rsid w:val="00512160"/>
    <w:rsid w:val="00512673"/>
    <w:rsid w:val="005127A9"/>
    <w:rsid w:val="00512A49"/>
    <w:rsid w:val="00512C95"/>
    <w:rsid w:val="00512EF8"/>
    <w:rsid w:val="00513003"/>
    <w:rsid w:val="0051348F"/>
    <w:rsid w:val="005139C4"/>
    <w:rsid w:val="00513EC1"/>
    <w:rsid w:val="00513FFB"/>
    <w:rsid w:val="00514659"/>
    <w:rsid w:val="00514DA3"/>
    <w:rsid w:val="005152E5"/>
    <w:rsid w:val="00515305"/>
    <w:rsid w:val="00515518"/>
    <w:rsid w:val="0051570D"/>
    <w:rsid w:val="005158BF"/>
    <w:rsid w:val="00516176"/>
    <w:rsid w:val="00516743"/>
    <w:rsid w:val="0051680F"/>
    <w:rsid w:val="00516FF0"/>
    <w:rsid w:val="0051708C"/>
    <w:rsid w:val="00517667"/>
    <w:rsid w:val="00517C51"/>
    <w:rsid w:val="00517EEC"/>
    <w:rsid w:val="005205FE"/>
    <w:rsid w:val="00520DDE"/>
    <w:rsid w:val="00520F38"/>
    <w:rsid w:val="00520FD7"/>
    <w:rsid w:val="0052115B"/>
    <w:rsid w:val="005214CC"/>
    <w:rsid w:val="00521B8E"/>
    <w:rsid w:val="00521C60"/>
    <w:rsid w:val="00521D85"/>
    <w:rsid w:val="00521E04"/>
    <w:rsid w:val="00521E96"/>
    <w:rsid w:val="00521F65"/>
    <w:rsid w:val="0052274D"/>
    <w:rsid w:val="00522DB5"/>
    <w:rsid w:val="00523173"/>
    <w:rsid w:val="00523375"/>
    <w:rsid w:val="00523431"/>
    <w:rsid w:val="0052390B"/>
    <w:rsid w:val="00523991"/>
    <w:rsid w:val="00523EBA"/>
    <w:rsid w:val="00524231"/>
    <w:rsid w:val="005245A1"/>
    <w:rsid w:val="0052474D"/>
    <w:rsid w:val="00524C3A"/>
    <w:rsid w:val="00524DCC"/>
    <w:rsid w:val="00525007"/>
    <w:rsid w:val="00525803"/>
    <w:rsid w:val="00525DCF"/>
    <w:rsid w:val="00525FCE"/>
    <w:rsid w:val="00526045"/>
    <w:rsid w:val="0052658C"/>
    <w:rsid w:val="00526659"/>
    <w:rsid w:val="00526863"/>
    <w:rsid w:val="0052694D"/>
    <w:rsid w:val="005269F9"/>
    <w:rsid w:val="0052753B"/>
    <w:rsid w:val="00527BBC"/>
    <w:rsid w:val="00527E8F"/>
    <w:rsid w:val="00527EA5"/>
    <w:rsid w:val="0053035E"/>
    <w:rsid w:val="00530FE5"/>
    <w:rsid w:val="005315E3"/>
    <w:rsid w:val="00531745"/>
    <w:rsid w:val="00531AE1"/>
    <w:rsid w:val="00531BCC"/>
    <w:rsid w:val="00531CAB"/>
    <w:rsid w:val="00531E46"/>
    <w:rsid w:val="00531F7D"/>
    <w:rsid w:val="005328A4"/>
    <w:rsid w:val="00532C22"/>
    <w:rsid w:val="00533135"/>
    <w:rsid w:val="0053333A"/>
    <w:rsid w:val="00533546"/>
    <w:rsid w:val="0053413B"/>
    <w:rsid w:val="005342F1"/>
    <w:rsid w:val="00534C27"/>
    <w:rsid w:val="00534C4E"/>
    <w:rsid w:val="005353AD"/>
    <w:rsid w:val="005354C0"/>
    <w:rsid w:val="005356CD"/>
    <w:rsid w:val="00535BE9"/>
    <w:rsid w:val="0053695A"/>
    <w:rsid w:val="00536970"/>
    <w:rsid w:val="005372B3"/>
    <w:rsid w:val="0053760D"/>
    <w:rsid w:val="00537662"/>
    <w:rsid w:val="00537F0C"/>
    <w:rsid w:val="005400BE"/>
    <w:rsid w:val="00540732"/>
    <w:rsid w:val="00541259"/>
    <w:rsid w:val="005416E8"/>
    <w:rsid w:val="005417EA"/>
    <w:rsid w:val="005428FF"/>
    <w:rsid w:val="0054295A"/>
    <w:rsid w:val="00542AA9"/>
    <w:rsid w:val="00542CFA"/>
    <w:rsid w:val="00542FAE"/>
    <w:rsid w:val="0054347C"/>
    <w:rsid w:val="005449FF"/>
    <w:rsid w:val="0054528F"/>
    <w:rsid w:val="00546ECF"/>
    <w:rsid w:val="00547E89"/>
    <w:rsid w:val="00547F72"/>
    <w:rsid w:val="00550099"/>
    <w:rsid w:val="005502F5"/>
    <w:rsid w:val="005504CC"/>
    <w:rsid w:val="005507B7"/>
    <w:rsid w:val="0055164D"/>
    <w:rsid w:val="0055200C"/>
    <w:rsid w:val="0055202D"/>
    <w:rsid w:val="005521B3"/>
    <w:rsid w:val="00552957"/>
    <w:rsid w:val="005529E5"/>
    <w:rsid w:val="00552B67"/>
    <w:rsid w:val="00552C91"/>
    <w:rsid w:val="00552F21"/>
    <w:rsid w:val="0055319F"/>
    <w:rsid w:val="005534C1"/>
    <w:rsid w:val="005542D9"/>
    <w:rsid w:val="005542E2"/>
    <w:rsid w:val="005546D9"/>
    <w:rsid w:val="00554DB0"/>
    <w:rsid w:val="00554E95"/>
    <w:rsid w:val="00554FDA"/>
    <w:rsid w:val="0055549B"/>
    <w:rsid w:val="0055563A"/>
    <w:rsid w:val="005561B1"/>
    <w:rsid w:val="005564CB"/>
    <w:rsid w:val="0055665E"/>
    <w:rsid w:val="0055671E"/>
    <w:rsid w:val="0055689B"/>
    <w:rsid w:val="005569F8"/>
    <w:rsid w:val="00556F81"/>
    <w:rsid w:val="00557316"/>
    <w:rsid w:val="0055733D"/>
    <w:rsid w:val="005574F5"/>
    <w:rsid w:val="005575B5"/>
    <w:rsid w:val="00557739"/>
    <w:rsid w:val="00557A20"/>
    <w:rsid w:val="00557B89"/>
    <w:rsid w:val="005610A7"/>
    <w:rsid w:val="00561A6E"/>
    <w:rsid w:val="005631EC"/>
    <w:rsid w:val="005635B2"/>
    <w:rsid w:val="00563BA9"/>
    <w:rsid w:val="00564993"/>
    <w:rsid w:val="00564CEB"/>
    <w:rsid w:val="00564D72"/>
    <w:rsid w:val="00564FFA"/>
    <w:rsid w:val="00565362"/>
    <w:rsid w:val="005659B8"/>
    <w:rsid w:val="00565ADB"/>
    <w:rsid w:val="00565F51"/>
    <w:rsid w:val="0056617E"/>
    <w:rsid w:val="00566209"/>
    <w:rsid w:val="0056627D"/>
    <w:rsid w:val="005662B0"/>
    <w:rsid w:val="00566CBE"/>
    <w:rsid w:val="00566FB2"/>
    <w:rsid w:val="005678B6"/>
    <w:rsid w:val="00567AF7"/>
    <w:rsid w:val="00570D43"/>
    <w:rsid w:val="00571096"/>
    <w:rsid w:val="005711DF"/>
    <w:rsid w:val="005716C1"/>
    <w:rsid w:val="00571853"/>
    <w:rsid w:val="0057198F"/>
    <w:rsid w:val="00571B4B"/>
    <w:rsid w:val="00571B73"/>
    <w:rsid w:val="00571FBC"/>
    <w:rsid w:val="0057270D"/>
    <w:rsid w:val="00572918"/>
    <w:rsid w:val="0057291B"/>
    <w:rsid w:val="005729A2"/>
    <w:rsid w:val="00572EF9"/>
    <w:rsid w:val="00573456"/>
    <w:rsid w:val="005736D1"/>
    <w:rsid w:val="0057389F"/>
    <w:rsid w:val="00573950"/>
    <w:rsid w:val="00573AC1"/>
    <w:rsid w:val="0057412D"/>
    <w:rsid w:val="005747F5"/>
    <w:rsid w:val="00574A3B"/>
    <w:rsid w:val="00574E66"/>
    <w:rsid w:val="005754CC"/>
    <w:rsid w:val="0057573E"/>
    <w:rsid w:val="00575B10"/>
    <w:rsid w:val="00575E90"/>
    <w:rsid w:val="005760DA"/>
    <w:rsid w:val="0057635D"/>
    <w:rsid w:val="005768BF"/>
    <w:rsid w:val="00576DB5"/>
    <w:rsid w:val="005773CD"/>
    <w:rsid w:val="005775E0"/>
    <w:rsid w:val="0057774B"/>
    <w:rsid w:val="00580066"/>
    <w:rsid w:val="00580123"/>
    <w:rsid w:val="0058029C"/>
    <w:rsid w:val="005818D8"/>
    <w:rsid w:val="00581989"/>
    <w:rsid w:val="00581B10"/>
    <w:rsid w:val="00582169"/>
    <w:rsid w:val="0058246B"/>
    <w:rsid w:val="00583281"/>
    <w:rsid w:val="00583576"/>
    <w:rsid w:val="00583760"/>
    <w:rsid w:val="005837BD"/>
    <w:rsid w:val="00583DF6"/>
    <w:rsid w:val="00583EEE"/>
    <w:rsid w:val="005845C0"/>
    <w:rsid w:val="00585074"/>
    <w:rsid w:val="0058512B"/>
    <w:rsid w:val="005851E5"/>
    <w:rsid w:val="0058538E"/>
    <w:rsid w:val="005857EB"/>
    <w:rsid w:val="005859D6"/>
    <w:rsid w:val="00585C1F"/>
    <w:rsid w:val="00585DEA"/>
    <w:rsid w:val="0058602A"/>
    <w:rsid w:val="00586540"/>
    <w:rsid w:val="0058656F"/>
    <w:rsid w:val="00586968"/>
    <w:rsid w:val="00586DF3"/>
    <w:rsid w:val="0058798C"/>
    <w:rsid w:val="00587C0A"/>
    <w:rsid w:val="005902BA"/>
    <w:rsid w:val="005903DF"/>
    <w:rsid w:val="005907B9"/>
    <w:rsid w:val="005907E2"/>
    <w:rsid w:val="00590924"/>
    <w:rsid w:val="00590D7C"/>
    <w:rsid w:val="00591423"/>
    <w:rsid w:val="005916B7"/>
    <w:rsid w:val="00591745"/>
    <w:rsid w:val="005917B7"/>
    <w:rsid w:val="0059185B"/>
    <w:rsid w:val="00591E59"/>
    <w:rsid w:val="00592824"/>
    <w:rsid w:val="00592C3C"/>
    <w:rsid w:val="00592D0B"/>
    <w:rsid w:val="00592E34"/>
    <w:rsid w:val="005932BA"/>
    <w:rsid w:val="00593AD7"/>
    <w:rsid w:val="00593C5D"/>
    <w:rsid w:val="00593CB4"/>
    <w:rsid w:val="00594088"/>
    <w:rsid w:val="00594181"/>
    <w:rsid w:val="0059493A"/>
    <w:rsid w:val="00595287"/>
    <w:rsid w:val="00595958"/>
    <w:rsid w:val="00595BCF"/>
    <w:rsid w:val="00595E52"/>
    <w:rsid w:val="00596017"/>
    <w:rsid w:val="0059622F"/>
    <w:rsid w:val="0059694E"/>
    <w:rsid w:val="00596BF6"/>
    <w:rsid w:val="00597BBF"/>
    <w:rsid w:val="005A052E"/>
    <w:rsid w:val="005A06A6"/>
    <w:rsid w:val="005A0A21"/>
    <w:rsid w:val="005A0BAA"/>
    <w:rsid w:val="005A1314"/>
    <w:rsid w:val="005A1D63"/>
    <w:rsid w:val="005A21B5"/>
    <w:rsid w:val="005A21ED"/>
    <w:rsid w:val="005A312B"/>
    <w:rsid w:val="005A3557"/>
    <w:rsid w:val="005A3937"/>
    <w:rsid w:val="005A41E2"/>
    <w:rsid w:val="005A43B9"/>
    <w:rsid w:val="005A441A"/>
    <w:rsid w:val="005A498C"/>
    <w:rsid w:val="005A4A17"/>
    <w:rsid w:val="005A4F06"/>
    <w:rsid w:val="005A6159"/>
    <w:rsid w:val="005A62B7"/>
    <w:rsid w:val="005A6952"/>
    <w:rsid w:val="005A745F"/>
    <w:rsid w:val="005A752E"/>
    <w:rsid w:val="005B06BC"/>
    <w:rsid w:val="005B0CC2"/>
    <w:rsid w:val="005B10E6"/>
    <w:rsid w:val="005B1F26"/>
    <w:rsid w:val="005B2587"/>
    <w:rsid w:val="005B278E"/>
    <w:rsid w:val="005B2858"/>
    <w:rsid w:val="005B2A64"/>
    <w:rsid w:val="005B2BEB"/>
    <w:rsid w:val="005B3783"/>
    <w:rsid w:val="005B3E17"/>
    <w:rsid w:val="005B4989"/>
    <w:rsid w:val="005B4C95"/>
    <w:rsid w:val="005B5500"/>
    <w:rsid w:val="005B5511"/>
    <w:rsid w:val="005B557D"/>
    <w:rsid w:val="005B572B"/>
    <w:rsid w:val="005B5E8B"/>
    <w:rsid w:val="005B6178"/>
    <w:rsid w:val="005B61B1"/>
    <w:rsid w:val="005B6B15"/>
    <w:rsid w:val="005B6B72"/>
    <w:rsid w:val="005B72BA"/>
    <w:rsid w:val="005C0C2F"/>
    <w:rsid w:val="005C12DC"/>
    <w:rsid w:val="005C1663"/>
    <w:rsid w:val="005C176B"/>
    <w:rsid w:val="005C1ABF"/>
    <w:rsid w:val="005C1E78"/>
    <w:rsid w:val="005C2912"/>
    <w:rsid w:val="005C2D94"/>
    <w:rsid w:val="005C307B"/>
    <w:rsid w:val="005C356D"/>
    <w:rsid w:val="005C3B56"/>
    <w:rsid w:val="005C3E46"/>
    <w:rsid w:val="005C40B3"/>
    <w:rsid w:val="005C42F6"/>
    <w:rsid w:val="005C4EA4"/>
    <w:rsid w:val="005C507B"/>
    <w:rsid w:val="005C5678"/>
    <w:rsid w:val="005C5CFE"/>
    <w:rsid w:val="005C60E1"/>
    <w:rsid w:val="005C611C"/>
    <w:rsid w:val="005C6AE0"/>
    <w:rsid w:val="005C6B58"/>
    <w:rsid w:val="005C6F8D"/>
    <w:rsid w:val="005C721E"/>
    <w:rsid w:val="005C72D0"/>
    <w:rsid w:val="005C7911"/>
    <w:rsid w:val="005C7C17"/>
    <w:rsid w:val="005C7F02"/>
    <w:rsid w:val="005C7F4A"/>
    <w:rsid w:val="005C7F98"/>
    <w:rsid w:val="005D031F"/>
    <w:rsid w:val="005D0921"/>
    <w:rsid w:val="005D0F89"/>
    <w:rsid w:val="005D12FA"/>
    <w:rsid w:val="005D137B"/>
    <w:rsid w:val="005D14C5"/>
    <w:rsid w:val="005D16C6"/>
    <w:rsid w:val="005D175D"/>
    <w:rsid w:val="005D215F"/>
    <w:rsid w:val="005D2E3E"/>
    <w:rsid w:val="005D2F3C"/>
    <w:rsid w:val="005D31BD"/>
    <w:rsid w:val="005D32CB"/>
    <w:rsid w:val="005D45AE"/>
    <w:rsid w:val="005D4951"/>
    <w:rsid w:val="005D4D0C"/>
    <w:rsid w:val="005D550B"/>
    <w:rsid w:val="005D5510"/>
    <w:rsid w:val="005D56B2"/>
    <w:rsid w:val="005D58F9"/>
    <w:rsid w:val="005D5CE2"/>
    <w:rsid w:val="005D5E63"/>
    <w:rsid w:val="005D6067"/>
    <w:rsid w:val="005D61EC"/>
    <w:rsid w:val="005D663A"/>
    <w:rsid w:val="005D6B03"/>
    <w:rsid w:val="005D753F"/>
    <w:rsid w:val="005D7A9D"/>
    <w:rsid w:val="005D7E3B"/>
    <w:rsid w:val="005D7F26"/>
    <w:rsid w:val="005D7F55"/>
    <w:rsid w:val="005E05DF"/>
    <w:rsid w:val="005E07E7"/>
    <w:rsid w:val="005E0977"/>
    <w:rsid w:val="005E0A22"/>
    <w:rsid w:val="005E0ED5"/>
    <w:rsid w:val="005E1488"/>
    <w:rsid w:val="005E15B5"/>
    <w:rsid w:val="005E15D1"/>
    <w:rsid w:val="005E1689"/>
    <w:rsid w:val="005E1E6B"/>
    <w:rsid w:val="005E1F3E"/>
    <w:rsid w:val="005E2517"/>
    <w:rsid w:val="005E2701"/>
    <w:rsid w:val="005E27B7"/>
    <w:rsid w:val="005E3D33"/>
    <w:rsid w:val="005E4027"/>
    <w:rsid w:val="005E43C7"/>
    <w:rsid w:val="005E4755"/>
    <w:rsid w:val="005E4DDD"/>
    <w:rsid w:val="005E4E96"/>
    <w:rsid w:val="005E4F71"/>
    <w:rsid w:val="005E5C3B"/>
    <w:rsid w:val="005E5D22"/>
    <w:rsid w:val="005E61D9"/>
    <w:rsid w:val="005E6347"/>
    <w:rsid w:val="005E66F9"/>
    <w:rsid w:val="005E6967"/>
    <w:rsid w:val="005E6BCD"/>
    <w:rsid w:val="005E72F3"/>
    <w:rsid w:val="005E7A59"/>
    <w:rsid w:val="005E7BBD"/>
    <w:rsid w:val="005F0747"/>
    <w:rsid w:val="005F07E9"/>
    <w:rsid w:val="005F1444"/>
    <w:rsid w:val="005F1670"/>
    <w:rsid w:val="005F18A4"/>
    <w:rsid w:val="005F1B5A"/>
    <w:rsid w:val="005F1DE5"/>
    <w:rsid w:val="005F2718"/>
    <w:rsid w:val="005F2AA6"/>
    <w:rsid w:val="005F2C46"/>
    <w:rsid w:val="005F3650"/>
    <w:rsid w:val="005F3CF1"/>
    <w:rsid w:val="005F43FD"/>
    <w:rsid w:val="005F447F"/>
    <w:rsid w:val="005F4760"/>
    <w:rsid w:val="005F538D"/>
    <w:rsid w:val="005F57EF"/>
    <w:rsid w:val="005F5A68"/>
    <w:rsid w:val="005F5D73"/>
    <w:rsid w:val="005F5E53"/>
    <w:rsid w:val="005F5F36"/>
    <w:rsid w:val="005F61FB"/>
    <w:rsid w:val="005F6298"/>
    <w:rsid w:val="005F6ECF"/>
    <w:rsid w:val="005F754C"/>
    <w:rsid w:val="005F76B4"/>
    <w:rsid w:val="0060074E"/>
    <w:rsid w:val="006009B5"/>
    <w:rsid w:val="0060164A"/>
    <w:rsid w:val="006019BB"/>
    <w:rsid w:val="00602FC9"/>
    <w:rsid w:val="006033ED"/>
    <w:rsid w:val="00603C5A"/>
    <w:rsid w:val="00603D2A"/>
    <w:rsid w:val="00603E81"/>
    <w:rsid w:val="00604010"/>
    <w:rsid w:val="00604099"/>
    <w:rsid w:val="0060412E"/>
    <w:rsid w:val="00604BBB"/>
    <w:rsid w:val="0060558C"/>
    <w:rsid w:val="00605EC9"/>
    <w:rsid w:val="006062EB"/>
    <w:rsid w:val="0060642C"/>
    <w:rsid w:val="00606BAF"/>
    <w:rsid w:val="00606D1D"/>
    <w:rsid w:val="00606F0B"/>
    <w:rsid w:val="00607019"/>
    <w:rsid w:val="0060719A"/>
    <w:rsid w:val="00607F86"/>
    <w:rsid w:val="006100AE"/>
    <w:rsid w:val="00611211"/>
    <w:rsid w:val="006113A7"/>
    <w:rsid w:val="0061145A"/>
    <w:rsid w:val="0061190F"/>
    <w:rsid w:val="00611B53"/>
    <w:rsid w:val="00611BBE"/>
    <w:rsid w:val="0061206D"/>
    <w:rsid w:val="00612172"/>
    <w:rsid w:val="0061287E"/>
    <w:rsid w:val="00612C62"/>
    <w:rsid w:val="006132FE"/>
    <w:rsid w:val="00613302"/>
    <w:rsid w:val="0061382E"/>
    <w:rsid w:val="00614145"/>
    <w:rsid w:val="00614A0D"/>
    <w:rsid w:val="0061506E"/>
    <w:rsid w:val="0061508B"/>
    <w:rsid w:val="00615B67"/>
    <w:rsid w:val="00615BA7"/>
    <w:rsid w:val="00617597"/>
    <w:rsid w:val="00617FE8"/>
    <w:rsid w:val="00620B1E"/>
    <w:rsid w:val="00620D48"/>
    <w:rsid w:val="00622238"/>
    <w:rsid w:val="00622946"/>
    <w:rsid w:val="00622BA4"/>
    <w:rsid w:val="00622C57"/>
    <w:rsid w:val="00623587"/>
    <w:rsid w:val="006236DC"/>
    <w:rsid w:val="006237E8"/>
    <w:rsid w:val="00623D7D"/>
    <w:rsid w:val="006243F1"/>
    <w:rsid w:val="006244AE"/>
    <w:rsid w:val="006245CA"/>
    <w:rsid w:val="006249F2"/>
    <w:rsid w:val="0062510E"/>
    <w:rsid w:val="0062548F"/>
    <w:rsid w:val="0062559B"/>
    <w:rsid w:val="00625660"/>
    <w:rsid w:val="0062579D"/>
    <w:rsid w:val="00625949"/>
    <w:rsid w:val="00625A30"/>
    <w:rsid w:val="00625B04"/>
    <w:rsid w:val="00625FB9"/>
    <w:rsid w:val="006264FB"/>
    <w:rsid w:val="00626BC8"/>
    <w:rsid w:val="006272ED"/>
    <w:rsid w:val="00627C3F"/>
    <w:rsid w:val="006301DA"/>
    <w:rsid w:val="006305E5"/>
    <w:rsid w:val="006308A5"/>
    <w:rsid w:val="00630A05"/>
    <w:rsid w:val="00630C9B"/>
    <w:rsid w:val="00630F13"/>
    <w:rsid w:val="00630F62"/>
    <w:rsid w:val="00630FB8"/>
    <w:rsid w:val="0063106D"/>
    <w:rsid w:val="006311B1"/>
    <w:rsid w:val="00631432"/>
    <w:rsid w:val="006315BB"/>
    <w:rsid w:val="006318DF"/>
    <w:rsid w:val="00631A31"/>
    <w:rsid w:val="00632181"/>
    <w:rsid w:val="00632D24"/>
    <w:rsid w:val="00633382"/>
    <w:rsid w:val="00633609"/>
    <w:rsid w:val="006338FE"/>
    <w:rsid w:val="00633BBF"/>
    <w:rsid w:val="00633C21"/>
    <w:rsid w:val="00633F46"/>
    <w:rsid w:val="0063405D"/>
    <w:rsid w:val="00634141"/>
    <w:rsid w:val="006341B6"/>
    <w:rsid w:val="00634A23"/>
    <w:rsid w:val="00634BFC"/>
    <w:rsid w:val="006352E2"/>
    <w:rsid w:val="006356BA"/>
    <w:rsid w:val="0063587F"/>
    <w:rsid w:val="00635913"/>
    <w:rsid w:val="00635AF2"/>
    <w:rsid w:val="00635EEF"/>
    <w:rsid w:val="00636070"/>
    <w:rsid w:val="00636916"/>
    <w:rsid w:val="00636A14"/>
    <w:rsid w:val="00636A4C"/>
    <w:rsid w:val="00636BB6"/>
    <w:rsid w:val="006372D1"/>
    <w:rsid w:val="006401A1"/>
    <w:rsid w:val="006403CC"/>
    <w:rsid w:val="00640420"/>
    <w:rsid w:val="00640828"/>
    <w:rsid w:val="00640829"/>
    <w:rsid w:val="00641068"/>
    <w:rsid w:val="00641346"/>
    <w:rsid w:val="00641DCD"/>
    <w:rsid w:val="006421A0"/>
    <w:rsid w:val="00642D19"/>
    <w:rsid w:val="00642EF2"/>
    <w:rsid w:val="00643B93"/>
    <w:rsid w:val="006449C7"/>
    <w:rsid w:val="00644A7A"/>
    <w:rsid w:val="00644E4F"/>
    <w:rsid w:val="00645579"/>
    <w:rsid w:val="00645B0C"/>
    <w:rsid w:val="00646A7A"/>
    <w:rsid w:val="00646C4E"/>
    <w:rsid w:val="00646D6C"/>
    <w:rsid w:val="006476FF"/>
    <w:rsid w:val="006479E0"/>
    <w:rsid w:val="00647B31"/>
    <w:rsid w:val="00650087"/>
    <w:rsid w:val="00650332"/>
    <w:rsid w:val="006506C8"/>
    <w:rsid w:val="0065072C"/>
    <w:rsid w:val="006508F5"/>
    <w:rsid w:val="00650F9B"/>
    <w:rsid w:val="006513F5"/>
    <w:rsid w:val="00651413"/>
    <w:rsid w:val="00651C82"/>
    <w:rsid w:val="00651C90"/>
    <w:rsid w:val="00651EB1"/>
    <w:rsid w:val="00652873"/>
    <w:rsid w:val="0065293F"/>
    <w:rsid w:val="00652C72"/>
    <w:rsid w:val="00652C88"/>
    <w:rsid w:val="00652EE3"/>
    <w:rsid w:val="006530B7"/>
    <w:rsid w:val="00653484"/>
    <w:rsid w:val="006535FA"/>
    <w:rsid w:val="0065387F"/>
    <w:rsid w:val="006539A6"/>
    <w:rsid w:val="006541A8"/>
    <w:rsid w:val="00654823"/>
    <w:rsid w:val="00654888"/>
    <w:rsid w:val="0065545B"/>
    <w:rsid w:val="0065588C"/>
    <w:rsid w:val="006562AB"/>
    <w:rsid w:val="006568CA"/>
    <w:rsid w:val="00656E7B"/>
    <w:rsid w:val="00657451"/>
    <w:rsid w:val="0065746D"/>
    <w:rsid w:val="00657D84"/>
    <w:rsid w:val="006602B9"/>
    <w:rsid w:val="006602D3"/>
    <w:rsid w:val="0066085F"/>
    <w:rsid w:val="006614B9"/>
    <w:rsid w:val="00661671"/>
    <w:rsid w:val="00661F69"/>
    <w:rsid w:val="00662740"/>
    <w:rsid w:val="00662A7F"/>
    <w:rsid w:val="006637B1"/>
    <w:rsid w:val="00663D84"/>
    <w:rsid w:val="00663F0B"/>
    <w:rsid w:val="00664E0A"/>
    <w:rsid w:val="0066514D"/>
    <w:rsid w:val="0066546E"/>
    <w:rsid w:val="0066547E"/>
    <w:rsid w:val="006655D7"/>
    <w:rsid w:val="00666DDA"/>
    <w:rsid w:val="0066700B"/>
    <w:rsid w:val="006675A0"/>
    <w:rsid w:val="006675D5"/>
    <w:rsid w:val="0067019A"/>
    <w:rsid w:val="006702C3"/>
    <w:rsid w:val="00670458"/>
    <w:rsid w:val="00670A33"/>
    <w:rsid w:val="006712A5"/>
    <w:rsid w:val="00671376"/>
    <w:rsid w:val="00671969"/>
    <w:rsid w:val="00671F66"/>
    <w:rsid w:val="00671FC8"/>
    <w:rsid w:val="00672283"/>
    <w:rsid w:val="00672568"/>
    <w:rsid w:val="00672AFC"/>
    <w:rsid w:val="00672B46"/>
    <w:rsid w:val="00672CEC"/>
    <w:rsid w:val="00672E97"/>
    <w:rsid w:val="006732B1"/>
    <w:rsid w:val="006735DA"/>
    <w:rsid w:val="006738F8"/>
    <w:rsid w:val="00673971"/>
    <w:rsid w:val="00673BB2"/>
    <w:rsid w:val="00673D8B"/>
    <w:rsid w:val="006741A3"/>
    <w:rsid w:val="00674417"/>
    <w:rsid w:val="0067467B"/>
    <w:rsid w:val="00675005"/>
    <w:rsid w:val="00675006"/>
    <w:rsid w:val="00675393"/>
    <w:rsid w:val="00675823"/>
    <w:rsid w:val="006764D0"/>
    <w:rsid w:val="00676889"/>
    <w:rsid w:val="00676F24"/>
    <w:rsid w:val="00677412"/>
    <w:rsid w:val="00677477"/>
    <w:rsid w:val="0067793E"/>
    <w:rsid w:val="00677F86"/>
    <w:rsid w:val="006806F5"/>
    <w:rsid w:val="00680812"/>
    <w:rsid w:val="00680C46"/>
    <w:rsid w:val="00680FC4"/>
    <w:rsid w:val="0068139E"/>
    <w:rsid w:val="006813D5"/>
    <w:rsid w:val="0068282F"/>
    <w:rsid w:val="006833F5"/>
    <w:rsid w:val="00683477"/>
    <w:rsid w:val="00683A8B"/>
    <w:rsid w:val="00683F27"/>
    <w:rsid w:val="00684156"/>
    <w:rsid w:val="0068433B"/>
    <w:rsid w:val="00684A98"/>
    <w:rsid w:val="00684B07"/>
    <w:rsid w:val="00684C42"/>
    <w:rsid w:val="00684D9F"/>
    <w:rsid w:val="00684ED6"/>
    <w:rsid w:val="0068575D"/>
    <w:rsid w:val="00685914"/>
    <w:rsid w:val="00685B5A"/>
    <w:rsid w:val="00686388"/>
    <w:rsid w:val="0068659A"/>
    <w:rsid w:val="00686E50"/>
    <w:rsid w:val="00687281"/>
    <w:rsid w:val="00687D2A"/>
    <w:rsid w:val="00687F01"/>
    <w:rsid w:val="00690518"/>
    <w:rsid w:val="00690842"/>
    <w:rsid w:val="00691072"/>
    <w:rsid w:val="006913AE"/>
    <w:rsid w:val="0069154A"/>
    <w:rsid w:val="006915CE"/>
    <w:rsid w:val="0069198B"/>
    <w:rsid w:val="00691F11"/>
    <w:rsid w:val="00691F78"/>
    <w:rsid w:val="006936AE"/>
    <w:rsid w:val="006936EF"/>
    <w:rsid w:val="006938D3"/>
    <w:rsid w:val="00693F44"/>
    <w:rsid w:val="006943F6"/>
    <w:rsid w:val="00694679"/>
    <w:rsid w:val="006947AC"/>
    <w:rsid w:val="00694F57"/>
    <w:rsid w:val="00695129"/>
    <w:rsid w:val="00695B7E"/>
    <w:rsid w:val="00695B8F"/>
    <w:rsid w:val="00696082"/>
    <w:rsid w:val="006965B3"/>
    <w:rsid w:val="0069668D"/>
    <w:rsid w:val="006966E9"/>
    <w:rsid w:val="00696D27"/>
    <w:rsid w:val="0069743A"/>
    <w:rsid w:val="00697D32"/>
    <w:rsid w:val="00697D77"/>
    <w:rsid w:val="00697E4E"/>
    <w:rsid w:val="006A0443"/>
    <w:rsid w:val="006A06B0"/>
    <w:rsid w:val="006A1738"/>
    <w:rsid w:val="006A1B07"/>
    <w:rsid w:val="006A1B41"/>
    <w:rsid w:val="006A23D4"/>
    <w:rsid w:val="006A293A"/>
    <w:rsid w:val="006A2D93"/>
    <w:rsid w:val="006A303E"/>
    <w:rsid w:val="006A34A9"/>
    <w:rsid w:val="006A3717"/>
    <w:rsid w:val="006A3962"/>
    <w:rsid w:val="006A3AEE"/>
    <w:rsid w:val="006A3FCF"/>
    <w:rsid w:val="006A40FD"/>
    <w:rsid w:val="006A4138"/>
    <w:rsid w:val="006A48F3"/>
    <w:rsid w:val="006A4CFC"/>
    <w:rsid w:val="006A4D81"/>
    <w:rsid w:val="006A4E44"/>
    <w:rsid w:val="006A57DC"/>
    <w:rsid w:val="006A5857"/>
    <w:rsid w:val="006A5A1A"/>
    <w:rsid w:val="006A5A4A"/>
    <w:rsid w:val="006A5F22"/>
    <w:rsid w:val="006A68FA"/>
    <w:rsid w:val="006A6973"/>
    <w:rsid w:val="006A6CA9"/>
    <w:rsid w:val="006A6DB6"/>
    <w:rsid w:val="006A7471"/>
    <w:rsid w:val="006B05AD"/>
    <w:rsid w:val="006B0E72"/>
    <w:rsid w:val="006B100D"/>
    <w:rsid w:val="006B13B3"/>
    <w:rsid w:val="006B15E0"/>
    <w:rsid w:val="006B164C"/>
    <w:rsid w:val="006B25A7"/>
    <w:rsid w:val="006B28D3"/>
    <w:rsid w:val="006B352F"/>
    <w:rsid w:val="006B3575"/>
    <w:rsid w:val="006B35E7"/>
    <w:rsid w:val="006B3791"/>
    <w:rsid w:val="006B3A5D"/>
    <w:rsid w:val="006B3A8F"/>
    <w:rsid w:val="006B4591"/>
    <w:rsid w:val="006B464A"/>
    <w:rsid w:val="006B47C6"/>
    <w:rsid w:val="006B4807"/>
    <w:rsid w:val="006B4DBE"/>
    <w:rsid w:val="006B50F6"/>
    <w:rsid w:val="006B5665"/>
    <w:rsid w:val="006B58EF"/>
    <w:rsid w:val="006B6731"/>
    <w:rsid w:val="006B673D"/>
    <w:rsid w:val="006B698A"/>
    <w:rsid w:val="006B6C72"/>
    <w:rsid w:val="006B73A6"/>
    <w:rsid w:val="006B73A8"/>
    <w:rsid w:val="006B7826"/>
    <w:rsid w:val="006B782A"/>
    <w:rsid w:val="006C0DB2"/>
    <w:rsid w:val="006C0F8E"/>
    <w:rsid w:val="006C10FA"/>
    <w:rsid w:val="006C1232"/>
    <w:rsid w:val="006C15AD"/>
    <w:rsid w:val="006C1A35"/>
    <w:rsid w:val="006C21CC"/>
    <w:rsid w:val="006C2525"/>
    <w:rsid w:val="006C298D"/>
    <w:rsid w:val="006C2BE7"/>
    <w:rsid w:val="006C2EFF"/>
    <w:rsid w:val="006C2FCD"/>
    <w:rsid w:val="006C30D3"/>
    <w:rsid w:val="006C3B1A"/>
    <w:rsid w:val="006C3BE9"/>
    <w:rsid w:val="006C3C41"/>
    <w:rsid w:val="006C5417"/>
    <w:rsid w:val="006C543F"/>
    <w:rsid w:val="006C5BBD"/>
    <w:rsid w:val="006C6463"/>
    <w:rsid w:val="006C650D"/>
    <w:rsid w:val="006C65A1"/>
    <w:rsid w:val="006C6C8D"/>
    <w:rsid w:val="006C78D9"/>
    <w:rsid w:val="006C79BF"/>
    <w:rsid w:val="006C7BB5"/>
    <w:rsid w:val="006D02AB"/>
    <w:rsid w:val="006D174E"/>
    <w:rsid w:val="006D1AED"/>
    <w:rsid w:val="006D1FF5"/>
    <w:rsid w:val="006D2359"/>
    <w:rsid w:val="006D2522"/>
    <w:rsid w:val="006D2C7E"/>
    <w:rsid w:val="006D35B4"/>
    <w:rsid w:val="006D3743"/>
    <w:rsid w:val="006D3A6D"/>
    <w:rsid w:val="006D3E70"/>
    <w:rsid w:val="006D4EB5"/>
    <w:rsid w:val="006D4FE9"/>
    <w:rsid w:val="006D523E"/>
    <w:rsid w:val="006D5512"/>
    <w:rsid w:val="006D555B"/>
    <w:rsid w:val="006D5863"/>
    <w:rsid w:val="006D58BD"/>
    <w:rsid w:val="006D5B4E"/>
    <w:rsid w:val="006D6058"/>
    <w:rsid w:val="006D6161"/>
    <w:rsid w:val="006D61DF"/>
    <w:rsid w:val="006D6350"/>
    <w:rsid w:val="006D6527"/>
    <w:rsid w:val="006D674E"/>
    <w:rsid w:val="006D7AE3"/>
    <w:rsid w:val="006D7EBC"/>
    <w:rsid w:val="006D7F01"/>
    <w:rsid w:val="006E0229"/>
    <w:rsid w:val="006E04EB"/>
    <w:rsid w:val="006E08A3"/>
    <w:rsid w:val="006E0C70"/>
    <w:rsid w:val="006E0CA8"/>
    <w:rsid w:val="006E0D5B"/>
    <w:rsid w:val="006E18FB"/>
    <w:rsid w:val="006E1B69"/>
    <w:rsid w:val="006E1E2A"/>
    <w:rsid w:val="006E21A3"/>
    <w:rsid w:val="006E2267"/>
    <w:rsid w:val="006E2613"/>
    <w:rsid w:val="006E274D"/>
    <w:rsid w:val="006E2DFA"/>
    <w:rsid w:val="006E31E5"/>
    <w:rsid w:val="006E31EF"/>
    <w:rsid w:val="006E35F9"/>
    <w:rsid w:val="006E3929"/>
    <w:rsid w:val="006E3C7A"/>
    <w:rsid w:val="006E3EAA"/>
    <w:rsid w:val="006E4135"/>
    <w:rsid w:val="006E41C0"/>
    <w:rsid w:val="006E46EB"/>
    <w:rsid w:val="006E4DB1"/>
    <w:rsid w:val="006E50F3"/>
    <w:rsid w:val="006E5505"/>
    <w:rsid w:val="006E5736"/>
    <w:rsid w:val="006E5E90"/>
    <w:rsid w:val="006E6BA3"/>
    <w:rsid w:val="006E6D3B"/>
    <w:rsid w:val="006E7952"/>
    <w:rsid w:val="006E7ACF"/>
    <w:rsid w:val="006F0BAD"/>
    <w:rsid w:val="006F1BE4"/>
    <w:rsid w:val="006F1D3F"/>
    <w:rsid w:val="006F1D9A"/>
    <w:rsid w:val="006F2BE7"/>
    <w:rsid w:val="006F301F"/>
    <w:rsid w:val="006F35C8"/>
    <w:rsid w:val="006F3897"/>
    <w:rsid w:val="006F38B4"/>
    <w:rsid w:val="006F3B4B"/>
    <w:rsid w:val="006F45D1"/>
    <w:rsid w:val="006F4E37"/>
    <w:rsid w:val="006F52AF"/>
    <w:rsid w:val="006F5752"/>
    <w:rsid w:val="006F587A"/>
    <w:rsid w:val="006F6105"/>
    <w:rsid w:val="006F6183"/>
    <w:rsid w:val="006F67FA"/>
    <w:rsid w:val="006F6D20"/>
    <w:rsid w:val="006F6D9B"/>
    <w:rsid w:val="00700A1C"/>
    <w:rsid w:val="00700B76"/>
    <w:rsid w:val="00700E32"/>
    <w:rsid w:val="00701430"/>
    <w:rsid w:val="0070155B"/>
    <w:rsid w:val="00701CA5"/>
    <w:rsid w:val="00701DB9"/>
    <w:rsid w:val="00701E20"/>
    <w:rsid w:val="007027FD"/>
    <w:rsid w:val="007028A9"/>
    <w:rsid w:val="00702B6D"/>
    <w:rsid w:val="0070322B"/>
    <w:rsid w:val="00703F43"/>
    <w:rsid w:val="007042C5"/>
    <w:rsid w:val="00704703"/>
    <w:rsid w:val="0070477E"/>
    <w:rsid w:val="007048E7"/>
    <w:rsid w:val="00704CAB"/>
    <w:rsid w:val="007053B6"/>
    <w:rsid w:val="00705B80"/>
    <w:rsid w:val="00705DF6"/>
    <w:rsid w:val="00705F9B"/>
    <w:rsid w:val="00705FEC"/>
    <w:rsid w:val="00706302"/>
    <w:rsid w:val="00706DE9"/>
    <w:rsid w:val="0070708A"/>
    <w:rsid w:val="007076DB"/>
    <w:rsid w:val="00707D2C"/>
    <w:rsid w:val="007101F0"/>
    <w:rsid w:val="007102BE"/>
    <w:rsid w:val="0071071E"/>
    <w:rsid w:val="00710C3D"/>
    <w:rsid w:val="00711138"/>
    <w:rsid w:val="007113D6"/>
    <w:rsid w:val="00711A37"/>
    <w:rsid w:val="00711BBA"/>
    <w:rsid w:val="00711E04"/>
    <w:rsid w:val="00711FCF"/>
    <w:rsid w:val="0071240E"/>
    <w:rsid w:val="007129C1"/>
    <w:rsid w:val="00712F11"/>
    <w:rsid w:val="007132C0"/>
    <w:rsid w:val="007136D4"/>
    <w:rsid w:val="00713DD0"/>
    <w:rsid w:val="007145EE"/>
    <w:rsid w:val="007146BD"/>
    <w:rsid w:val="007149FD"/>
    <w:rsid w:val="00714CD9"/>
    <w:rsid w:val="00714F69"/>
    <w:rsid w:val="00714FA9"/>
    <w:rsid w:val="0071517C"/>
    <w:rsid w:val="00715C2E"/>
    <w:rsid w:val="00716A12"/>
    <w:rsid w:val="00716D82"/>
    <w:rsid w:val="00716DA2"/>
    <w:rsid w:val="007174BF"/>
    <w:rsid w:val="00717850"/>
    <w:rsid w:val="0072010F"/>
    <w:rsid w:val="00720D90"/>
    <w:rsid w:val="007211BC"/>
    <w:rsid w:val="0072149C"/>
    <w:rsid w:val="00721F4C"/>
    <w:rsid w:val="0072266F"/>
    <w:rsid w:val="007226C0"/>
    <w:rsid w:val="00722773"/>
    <w:rsid w:val="00722B63"/>
    <w:rsid w:val="00722BDA"/>
    <w:rsid w:val="0072321D"/>
    <w:rsid w:val="007233EF"/>
    <w:rsid w:val="0072369C"/>
    <w:rsid w:val="00723B9D"/>
    <w:rsid w:val="00723F15"/>
    <w:rsid w:val="0072468F"/>
    <w:rsid w:val="007246D9"/>
    <w:rsid w:val="007248DC"/>
    <w:rsid w:val="00724B63"/>
    <w:rsid w:val="00724FFC"/>
    <w:rsid w:val="007250CA"/>
    <w:rsid w:val="007258FE"/>
    <w:rsid w:val="00725B3F"/>
    <w:rsid w:val="00726063"/>
    <w:rsid w:val="00726367"/>
    <w:rsid w:val="00726475"/>
    <w:rsid w:val="007265FE"/>
    <w:rsid w:val="00726B7E"/>
    <w:rsid w:val="00726BF8"/>
    <w:rsid w:val="00726ED2"/>
    <w:rsid w:val="00726FA9"/>
    <w:rsid w:val="007274B4"/>
    <w:rsid w:val="00727900"/>
    <w:rsid w:val="00727EE4"/>
    <w:rsid w:val="007309E4"/>
    <w:rsid w:val="007314B7"/>
    <w:rsid w:val="00731B50"/>
    <w:rsid w:val="00731C5E"/>
    <w:rsid w:val="00731E96"/>
    <w:rsid w:val="00732CD0"/>
    <w:rsid w:val="00732F26"/>
    <w:rsid w:val="007333A6"/>
    <w:rsid w:val="007337E2"/>
    <w:rsid w:val="00733C3D"/>
    <w:rsid w:val="00734342"/>
    <w:rsid w:val="00734B63"/>
    <w:rsid w:val="0073504B"/>
    <w:rsid w:val="00735108"/>
    <w:rsid w:val="0073538C"/>
    <w:rsid w:val="0073588A"/>
    <w:rsid w:val="00735FC3"/>
    <w:rsid w:val="0073617B"/>
    <w:rsid w:val="0073619F"/>
    <w:rsid w:val="00736443"/>
    <w:rsid w:val="0073665A"/>
    <w:rsid w:val="0073673F"/>
    <w:rsid w:val="00736979"/>
    <w:rsid w:val="00736B12"/>
    <w:rsid w:val="00736F47"/>
    <w:rsid w:val="00737100"/>
    <w:rsid w:val="00737E86"/>
    <w:rsid w:val="00740BAD"/>
    <w:rsid w:val="00741AA2"/>
    <w:rsid w:val="007426AD"/>
    <w:rsid w:val="007426D9"/>
    <w:rsid w:val="007429B4"/>
    <w:rsid w:val="00743145"/>
    <w:rsid w:val="0074347B"/>
    <w:rsid w:val="00743690"/>
    <w:rsid w:val="00743AA7"/>
    <w:rsid w:val="00743C44"/>
    <w:rsid w:val="007445EF"/>
    <w:rsid w:val="00744620"/>
    <w:rsid w:val="00744C22"/>
    <w:rsid w:val="00744CE0"/>
    <w:rsid w:val="00745068"/>
    <w:rsid w:val="00745441"/>
    <w:rsid w:val="00745F72"/>
    <w:rsid w:val="00745F7B"/>
    <w:rsid w:val="007467DF"/>
    <w:rsid w:val="00746DC3"/>
    <w:rsid w:val="00747342"/>
    <w:rsid w:val="00750838"/>
    <w:rsid w:val="0075109B"/>
    <w:rsid w:val="00751F8D"/>
    <w:rsid w:val="007521AF"/>
    <w:rsid w:val="00752429"/>
    <w:rsid w:val="0075247B"/>
    <w:rsid w:val="00753073"/>
    <w:rsid w:val="0075358B"/>
    <w:rsid w:val="00753E19"/>
    <w:rsid w:val="0075406E"/>
    <w:rsid w:val="00754189"/>
    <w:rsid w:val="00755816"/>
    <w:rsid w:val="00755867"/>
    <w:rsid w:val="00755A39"/>
    <w:rsid w:val="00755B59"/>
    <w:rsid w:val="00756086"/>
    <w:rsid w:val="007563DB"/>
    <w:rsid w:val="00756ED7"/>
    <w:rsid w:val="0075776B"/>
    <w:rsid w:val="007607EF"/>
    <w:rsid w:val="00760DC2"/>
    <w:rsid w:val="00760E4F"/>
    <w:rsid w:val="00761311"/>
    <w:rsid w:val="007615E9"/>
    <w:rsid w:val="007616A9"/>
    <w:rsid w:val="00761B80"/>
    <w:rsid w:val="00762144"/>
    <w:rsid w:val="00762179"/>
    <w:rsid w:val="00762929"/>
    <w:rsid w:val="00763864"/>
    <w:rsid w:val="00763912"/>
    <w:rsid w:val="00763BE6"/>
    <w:rsid w:val="00763F6A"/>
    <w:rsid w:val="007642A5"/>
    <w:rsid w:val="007645CC"/>
    <w:rsid w:val="00764A76"/>
    <w:rsid w:val="00764E1C"/>
    <w:rsid w:val="00765468"/>
    <w:rsid w:val="00765514"/>
    <w:rsid w:val="0076575F"/>
    <w:rsid w:val="00766003"/>
    <w:rsid w:val="007665F5"/>
    <w:rsid w:val="00766983"/>
    <w:rsid w:val="0076709B"/>
    <w:rsid w:val="007671AE"/>
    <w:rsid w:val="00767C57"/>
    <w:rsid w:val="00767DB9"/>
    <w:rsid w:val="00770642"/>
    <w:rsid w:val="007712C8"/>
    <w:rsid w:val="00771891"/>
    <w:rsid w:val="007719C5"/>
    <w:rsid w:val="00771D6E"/>
    <w:rsid w:val="007724FF"/>
    <w:rsid w:val="0077285C"/>
    <w:rsid w:val="00772D22"/>
    <w:rsid w:val="00772F02"/>
    <w:rsid w:val="00773A88"/>
    <w:rsid w:val="0077404F"/>
    <w:rsid w:val="00774246"/>
    <w:rsid w:val="007742DF"/>
    <w:rsid w:val="00774403"/>
    <w:rsid w:val="007746D6"/>
    <w:rsid w:val="007749DB"/>
    <w:rsid w:val="0077563D"/>
    <w:rsid w:val="007757A4"/>
    <w:rsid w:val="00775CE0"/>
    <w:rsid w:val="00775D1B"/>
    <w:rsid w:val="00776077"/>
    <w:rsid w:val="007763C4"/>
    <w:rsid w:val="0077743D"/>
    <w:rsid w:val="007776BE"/>
    <w:rsid w:val="00777E5D"/>
    <w:rsid w:val="0078029D"/>
    <w:rsid w:val="007802A1"/>
    <w:rsid w:val="007805B3"/>
    <w:rsid w:val="00780CD0"/>
    <w:rsid w:val="00780CD3"/>
    <w:rsid w:val="00780D42"/>
    <w:rsid w:val="0078107C"/>
    <w:rsid w:val="007827F8"/>
    <w:rsid w:val="007829B8"/>
    <w:rsid w:val="007829D2"/>
    <w:rsid w:val="00782C6C"/>
    <w:rsid w:val="00782E15"/>
    <w:rsid w:val="00783836"/>
    <w:rsid w:val="00783B44"/>
    <w:rsid w:val="00783F0B"/>
    <w:rsid w:val="00784090"/>
    <w:rsid w:val="00784E49"/>
    <w:rsid w:val="00784E67"/>
    <w:rsid w:val="00784F0F"/>
    <w:rsid w:val="00785476"/>
    <w:rsid w:val="00785580"/>
    <w:rsid w:val="00785758"/>
    <w:rsid w:val="00785C08"/>
    <w:rsid w:val="00785C1C"/>
    <w:rsid w:val="00785CC6"/>
    <w:rsid w:val="00785E85"/>
    <w:rsid w:val="00786D6F"/>
    <w:rsid w:val="00786DBA"/>
    <w:rsid w:val="0078707C"/>
    <w:rsid w:val="007870AB"/>
    <w:rsid w:val="00787AC6"/>
    <w:rsid w:val="007901D2"/>
    <w:rsid w:val="00790560"/>
    <w:rsid w:val="00790869"/>
    <w:rsid w:val="0079092D"/>
    <w:rsid w:val="00790BFC"/>
    <w:rsid w:val="00791A23"/>
    <w:rsid w:val="00791C9F"/>
    <w:rsid w:val="007925A5"/>
    <w:rsid w:val="00792D03"/>
    <w:rsid w:val="00793051"/>
    <w:rsid w:val="00793A32"/>
    <w:rsid w:val="00794387"/>
    <w:rsid w:val="007946E7"/>
    <w:rsid w:val="0079491F"/>
    <w:rsid w:val="00794970"/>
    <w:rsid w:val="00794A96"/>
    <w:rsid w:val="00794B27"/>
    <w:rsid w:val="00794D28"/>
    <w:rsid w:val="00794F4F"/>
    <w:rsid w:val="00795A06"/>
    <w:rsid w:val="00795AA3"/>
    <w:rsid w:val="00795BA5"/>
    <w:rsid w:val="00795BA9"/>
    <w:rsid w:val="00795FEE"/>
    <w:rsid w:val="00796623"/>
    <w:rsid w:val="0079676F"/>
    <w:rsid w:val="007969B9"/>
    <w:rsid w:val="00796F63"/>
    <w:rsid w:val="007972C6"/>
    <w:rsid w:val="00797C61"/>
    <w:rsid w:val="00797FB5"/>
    <w:rsid w:val="007A028B"/>
    <w:rsid w:val="007A0AA8"/>
    <w:rsid w:val="007A0ACE"/>
    <w:rsid w:val="007A0AFD"/>
    <w:rsid w:val="007A0EB5"/>
    <w:rsid w:val="007A13E9"/>
    <w:rsid w:val="007A14E7"/>
    <w:rsid w:val="007A1505"/>
    <w:rsid w:val="007A151A"/>
    <w:rsid w:val="007A1C7E"/>
    <w:rsid w:val="007A272A"/>
    <w:rsid w:val="007A2A1F"/>
    <w:rsid w:val="007A2AE2"/>
    <w:rsid w:val="007A3532"/>
    <w:rsid w:val="007A3D9E"/>
    <w:rsid w:val="007A41CF"/>
    <w:rsid w:val="007A4668"/>
    <w:rsid w:val="007A4CE8"/>
    <w:rsid w:val="007A4CEB"/>
    <w:rsid w:val="007A5613"/>
    <w:rsid w:val="007A564F"/>
    <w:rsid w:val="007A5C65"/>
    <w:rsid w:val="007A5EAA"/>
    <w:rsid w:val="007A6F4F"/>
    <w:rsid w:val="007A7025"/>
    <w:rsid w:val="007A7086"/>
    <w:rsid w:val="007A752A"/>
    <w:rsid w:val="007A7803"/>
    <w:rsid w:val="007A7A79"/>
    <w:rsid w:val="007A7D88"/>
    <w:rsid w:val="007A7E26"/>
    <w:rsid w:val="007B0594"/>
    <w:rsid w:val="007B0F7C"/>
    <w:rsid w:val="007B13C6"/>
    <w:rsid w:val="007B1950"/>
    <w:rsid w:val="007B1E62"/>
    <w:rsid w:val="007B26A6"/>
    <w:rsid w:val="007B29C6"/>
    <w:rsid w:val="007B314E"/>
    <w:rsid w:val="007B35BD"/>
    <w:rsid w:val="007B4211"/>
    <w:rsid w:val="007B4322"/>
    <w:rsid w:val="007B49A8"/>
    <w:rsid w:val="007B4A95"/>
    <w:rsid w:val="007B4A97"/>
    <w:rsid w:val="007B4B61"/>
    <w:rsid w:val="007B4CA5"/>
    <w:rsid w:val="007B5156"/>
    <w:rsid w:val="007B5AA2"/>
    <w:rsid w:val="007B5B96"/>
    <w:rsid w:val="007B5F69"/>
    <w:rsid w:val="007B61A9"/>
    <w:rsid w:val="007B684D"/>
    <w:rsid w:val="007B6CF6"/>
    <w:rsid w:val="007B6EB1"/>
    <w:rsid w:val="007B7329"/>
    <w:rsid w:val="007B78CD"/>
    <w:rsid w:val="007B7AE8"/>
    <w:rsid w:val="007B7CE4"/>
    <w:rsid w:val="007B7D0B"/>
    <w:rsid w:val="007C051B"/>
    <w:rsid w:val="007C0725"/>
    <w:rsid w:val="007C0A59"/>
    <w:rsid w:val="007C0AA2"/>
    <w:rsid w:val="007C0FAB"/>
    <w:rsid w:val="007C182A"/>
    <w:rsid w:val="007C25C5"/>
    <w:rsid w:val="007C2BA1"/>
    <w:rsid w:val="007C32A9"/>
    <w:rsid w:val="007C3456"/>
    <w:rsid w:val="007C3556"/>
    <w:rsid w:val="007C39A2"/>
    <w:rsid w:val="007C4CC6"/>
    <w:rsid w:val="007C4FC1"/>
    <w:rsid w:val="007C537C"/>
    <w:rsid w:val="007C58D4"/>
    <w:rsid w:val="007C5B58"/>
    <w:rsid w:val="007C6103"/>
    <w:rsid w:val="007C619F"/>
    <w:rsid w:val="007C67FE"/>
    <w:rsid w:val="007C6AA7"/>
    <w:rsid w:val="007C6FB5"/>
    <w:rsid w:val="007C7386"/>
    <w:rsid w:val="007C7685"/>
    <w:rsid w:val="007C79FE"/>
    <w:rsid w:val="007C7CE7"/>
    <w:rsid w:val="007C7E8A"/>
    <w:rsid w:val="007D01C0"/>
    <w:rsid w:val="007D09BD"/>
    <w:rsid w:val="007D0D3C"/>
    <w:rsid w:val="007D1866"/>
    <w:rsid w:val="007D1F74"/>
    <w:rsid w:val="007D20E0"/>
    <w:rsid w:val="007D26D5"/>
    <w:rsid w:val="007D2ACD"/>
    <w:rsid w:val="007D2DCD"/>
    <w:rsid w:val="007D2F14"/>
    <w:rsid w:val="007D35BA"/>
    <w:rsid w:val="007D3942"/>
    <w:rsid w:val="007D3E0D"/>
    <w:rsid w:val="007D3E98"/>
    <w:rsid w:val="007D3F9F"/>
    <w:rsid w:val="007D47F2"/>
    <w:rsid w:val="007D4B9D"/>
    <w:rsid w:val="007D5210"/>
    <w:rsid w:val="007D53DF"/>
    <w:rsid w:val="007D55D8"/>
    <w:rsid w:val="007D578B"/>
    <w:rsid w:val="007D5794"/>
    <w:rsid w:val="007D5E98"/>
    <w:rsid w:val="007D5E9C"/>
    <w:rsid w:val="007D5F39"/>
    <w:rsid w:val="007D60E6"/>
    <w:rsid w:val="007D6691"/>
    <w:rsid w:val="007D6E9F"/>
    <w:rsid w:val="007D7075"/>
    <w:rsid w:val="007D7937"/>
    <w:rsid w:val="007D79F7"/>
    <w:rsid w:val="007E090A"/>
    <w:rsid w:val="007E0FD4"/>
    <w:rsid w:val="007E1361"/>
    <w:rsid w:val="007E16BF"/>
    <w:rsid w:val="007E1CAD"/>
    <w:rsid w:val="007E2453"/>
    <w:rsid w:val="007E2EC0"/>
    <w:rsid w:val="007E342C"/>
    <w:rsid w:val="007E35BF"/>
    <w:rsid w:val="007E3C12"/>
    <w:rsid w:val="007E443E"/>
    <w:rsid w:val="007E44BE"/>
    <w:rsid w:val="007E47D4"/>
    <w:rsid w:val="007E4E9A"/>
    <w:rsid w:val="007E5065"/>
    <w:rsid w:val="007E5111"/>
    <w:rsid w:val="007E5174"/>
    <w:rsid w:val="007E532D"/>
    <w:rsid w:val="007E54E3"/>
    <w:rsid w:val="007E550B"/>
    <w:rsid w:val="007E5712"/>
    <w:rsid w:val="007E6D9D"/>
    <w:rsid w:val="007E6DBF"/>
    <w:rsid w:val="007E71FB"/>
    <w:rsid w:val="007E7654"/>
    <w:rsid w:val="007E76DD"/>
    <w:rsid w:val="007E7B93"/>
    <w:rsid w:val="007E7D19"/>
    <w:rsid w:val="007E7E2F"/>
    <w:rsid w:val="007F0735"/>
    <w:rsid w:val="007F108F"/>
    <w:rsid w:val="007F10C5"/>
    <w:rsid w:val="007F1848"/>
    <w:rsid w:val="007F2844"/>
    <w:rsid w:val="007F2852"/>
    <w:rsid w:val="007F38F4"/>
    <w:rsid w:val="007F3D70"/>
    <w:rsid w:val="007F411B"/>
    <w:rsid w:val="007F596F"/>
    <w:rsid w:val="007F5B21"/>
    <w:rsid w:val="007F5FB6"/>
    <w:rsid w:val="007F650F"/>
    <w:rsid w:val="007F6BC9"/>
    <w:rsid w:val="007F6E52"/>
    <w:rsid w:val="007F72D8"/>
    <w:rsid w:val="007F7CC2"/>
    <w:rsid w:val="007F7D64"/>
    <w:rsid w:val="007F7DDE"/>
    <w:rsid w:val="00800392"/>
    <w:rsid w:val="0080044D"/>
    <w:rsid w:val="0080065B"/>
    <w:rsid w:val="0080096C"/>
    <w:rsid w:val="00800A9B"/>
    <w:rsid w:val="00800AB2"/>
    <w:rsid w:val="00800C5A"/>
    <w:rsid w:val="00800C6A"/>
    <w:rsid w:val="008029A2"/>
    <w:rsid w:val="0080321C"/>
    <w:rsid w:val="0080325E"/>
    <w:rsid w:val="008032A1"/>
    <w:rsid w:val="0080354D"/>
    <w:rsid w:val="00803A4F"/>
    <w:rsid w:val="0080414E"/>
    <w:rsid w:val="008042BC"/>
    <w:rsid w:val="008048ED"/>
    <w:rsid w:val="00804EDC"/>
    <w:rsid w:val="0080521F"/>
    <w:rsid w:val="00805768"/>
    <w:rsid w:val="00805AA9"/>
    <w:rsid w:val="00805B9D"/>
    <w:rsid w:val="00805C13"/>
    <w:rsid w:val="00805E6C"/>
    <w:rsid w:val="00806727"/>
    <w:rsid w:val="0080695B"/>
    <w:rsid w:val="00806BDC"/>
    <w:rsid w:val="00806E80"/>
    <w:rsid w:val="00807FD8"/>
    <w:rsid w:val="0081063B"/>
    <w:rsid w:val="00810A8D"/>
    <w:rsid w:val="00810C53"/>
    <w:rsid w:val="00810C84"/>
    <w:rsid w:val="00811048"/>
    <w:rsid w:val="00811CAB"/>
    <w:rsid w:val="008125B7"/>
    <w:rsid w:val="00813087"/>
    <w:rsid w:val="008135AA"/>
    <w:rsid w:val="00813964"/>
    <w:rsid w:val="00814178"/>
    <w:rsid w:val="00815226"/>
    <w:rsid w:val="00815351"/>
    <w:rsid w:val="00815A7F"/>
    <w:rsid w:val="00815FE2"/>
    <w:rsid w:val="008164AF"/>
    <w:rsid w:val="008166C7"/>
    <w:rsid w:val="00816BFE"/>
    <w:rsid w:val="00816E4E"/>
    <w:rsid w:val="00816EC1"/>
    <w:rsid w:val="00817510"/>
    <w:rsid w:val="0082042B"/>
    <w:rsid w:val="008206DF"/>
    <w:rsid w:val="008209AB"/>
    <w:rsid w:val="00820F1C"/>
    <w:rsid w:val="00821169"/>
    <w:rsid w:val="008215DD"/>
    <w:rsid w:val="0082181B"/>
    <w:rsid w:val="00821A07"/>
    <w:rsid w:val="00821A66"/>
    <w:rsid w:val="00821F39"/>
    <w:rsid w:val="008229E6"/>
    <w:rsid w:val="00822CDA"/>
    <w:rsid w:val="0082357A"/>
    <w:rsid w:val="0082365E"/>
    <w:rsid w:val="00823BB8"/>
    <w:rsid w:val="00823BD6"/>
    <w:rsid w:val="00823CDE"/>
    <w:rsid w:val="00824A45"/>
    <w:rsid w:val="00824CA3"/>
    <w:rsid w:val="00824CEF"/>
    <w:rsid w:val="0082503F"/>
    <w:rsid w:val="00825927"/>
    <w:rsid w:val="00825E10"/>
    <w:rsid w:val="00825E8C"/>
    <w:rsid w:val="00825EDE"/>
    <w:rsid w:val="008268BC"/>
    <w:rsid w:val="00826A6A"/>
    <w:rsid w:val="00826A6F"/>
    <w:rsid w:val="00826E6C"/>
    <w:rsid w:val="00827021"/>
    <w:rsid w:val="0082713E"/>
    <w:rsid w:val="0082763E"/>
    <w:rsid w:val="00827A0C"/>
    <w:rsid w:val="00830215"/>
    <w:rsid w:val="0083068A"/>
    <w:rsid w:val="00831C0E"/>
    <w:rsid w:val="00831E40"/>
    <w:rsid w:val="00831FE6"/>
    <w:rsid w:val="0083240C"/>
    <w:rsid w:val="008326D1"/>
    <w:rsid w:val="00832A79"/>
    <w:rsid w:val="00832DE7"/>
    <w:rsid w:val="00833544"/>
    <w:rsid w:val="008340FE"/>
    <w:rsid w:val="008343F2"/>
    <w:rsid w:val="00834488"/>
    <w:rsid w:val="008351CF"/>
    <w:rsid w:val="00835AAA"/>
    <w:rsid w:val="00835EA7"/>
    <w:rsid w:val="0083651F"/>
    <w:rsid w:val="00836DCE"/>
    <w:rsid w:val="00836E91"/>
    <w:rsid w:val="0083708E"/>
    <w:rsid w:val="00837109"/>
    <w:rsid w:val="00837A8F"/>
    <w:rsid w:val="008401A7"/>
    <w:rsid w:val="008406C7"/>
    <w:rsid w:val="008408E4"/>
    <w:rsid w:val="00840C03"/>
    <w:rsid w:val="00841018"/>
    <w:rsid w:val="0084143E"/>
    <w:rsid w:val="00841616"/>
    <w:rsid w:val="00841A6D"/>
    <w:rsid w:val="00842523"/>
    <w:rsid w:val="00842F03"/>
    <w:rsid w:val="00843CBE"/>
    <w:rsid w:val="00843CD6"/>
    <w:rsid w:val="00843F09"/>
    <w:rsid w:val="0084404A"/>
    <w:rsid w:val="00844484"/>
    <w:rsid w:val="00845BB0"/>
    <w:rsid w:val="00846194"/>
    <w:rsid w:val="00847329"/>
    <w:rsid w:val="008475D8"/>
    <w:rsid w:val="008476BF"/>
    <w:rsid w:val="00847903"/>
    <w:rsid w:val="00847AE0"/>
    <w:rsid w:val="00847D4E"/>
    <w:rsid w:val="00850010"/>
    <w:rsid w:val="008506B9"/>
    <w:rsid w:val="008511D0"/>
    <w:rsid w:val="00851A4B"/>
    <w:rsid w:val="00851BC1"/>
    <w:rsid w:val="00851BCB"/>
    <w:rsid w:val="00851C17"/>
    <w:rsid w:val="00851C93"/>
    <w:rsid w:val="00852103"/>
    <w:rsid w:val="008522EE"/>
    <w:rsid w:val="00853A15"/>
    <w:rsid w:val="0085454B"/>
    <w:rsid w:val="00854945"/>
    <w:rsid w:val="00854B88"/>
    <w:rsid w:val="008551D3"/>
    <w:rsid w:val="0085531E"/>
    <w:rsid w:val="008558AD"/>
    <w:rsid w:val="008559EF"/>
    <w:rsid w:val="00855D78"/>
    <w:rsid w:val="00855E96"/>
    <w:rsid w:val="0085655C"/>
    <w:rsid w:val="008567FC"/>
    <w:rsid w:val="00856C19"/>
    <w:rsid w:val="00856E81"/>
    <w:rsid w:val="00857002"/>
    <w:rsid w:val="008575D1"/>
    <w:rsid w:val="008575D3"/>
    <w:rsid w:val="00860FB6"/>
    <w:rsid w:val="00861072"/>
    <w:rsid w:val="00861B29"/>
    <w:rsid w:val="00861B69"/>
    <w:rsid w:val="00861DCF"/>
    <w:rsid w:val="0086251F"/>
    <w:rsid w:val="00862CC3"/>
    <w:rsid w:val="00862EFA"/>
    <w:rsid w:val="008636C3"/>
    <w:rsid w:val="00863A0F"/>
    <w:rsid w:val="00863C32"/>
    <w:rsid w:val="00864DC5"/>
    <w:rsid w:val="00865481"/>
    <w:rsid w:val="00865691"/>
    <w:rsid w:val="00865DDF"/>
    <w:rsid w:val="008663AE"/>
    <w:rsid w:val="00866A5D"/>
    <w:rsid w:val="00866B10"/>
    <w:rsid w:val="00867306"/>
    <w:rsid w:val="00867613"/>
    <w:rsid w:val="00867B76"/>
    <w:rsid w:val="00867C20"/>
    <w:rsid w:val="0087046A"/>
    <w:rsid w:val="008708B6"/>
    <w:rsid w:val="008708C9"/>
    <w:rsid w:val="008714F6"/>
    <w:rsid w:val="008717CB"/>
    <w:rsid w:val="00872435"/>
    <w:rsid w:val="00872596"/>
    <w:rsid w:val="00872776"/>
    <w:rsid w:val="008736F2"/>
    <w:rsid w:val="0087388F"/>
    <w:rsid w:val="00873AC6"/>
    <w:rsid w:val="00874570"/>
    <w:rsid w:val="00874D77"/>
    <w:rsid w:val="008753C5"/>
    <w:rsid w:val="008758C6"/>
    <w:rsid w:val="00875B49"/>
    <w:rsid w:val="00875FB8"/>
    <w:rsid w:val="00876284"/>
    <w:rsid w:val="0087650D"/>
    <w:rsid w:val="00876B89"/>
    <w:rsid w:val="00876B8C"/>
    <w:rsid w:val="008773B6"/>
    <w:rsid w:val="00877775"/>
    <w:rsid w:val="00877D33"/>
    <w:rsid w:val="00881216"/>
    <w:rsid w:val="00882E3D"/>
    <w:rsid w:val="0088353B"/>
    <w:rsid w:val="00883B62"/>
    <w:rsid w:val="0088403F"/>
    <w:rsid w:val="0088444F"/>
    <w:rsid w:val="008844CC"/>
    <w:rsid w:val="00884583"/>
    <w:rsid w:val="00884CEB"/>
    <w:rsid w:val="00884F8D"/>
    <w:rsid w:val="00885457"/>
    <w:rsid w:val="00885BA2"/>
    <w:rsid w:val="00885BD2"/>
    <w:rsid w:val="00886016"/>
    <w:rsid w:val="00886CD2"/>
    <w:rsid w:val="00886FC0"/>
    <w:rsid w:val="008871CD"/>
    <w:rsid w:val="0088731E"/>
    <w:rsid w:val="0088745B"/>
    <w:rsid w:val="0089012A"/>
    <w:rsid w:val="00890374"/>
    <w:rsid w:val="00890389"/>
    <w:rsid w:val="00890740"/>
    <w:rsid w:val="00890829"/>
    <w:rsid w:val="00890ED4"/>
    <w:rsid w:val="00890FA8"/>
    <w:rsid w:val="008910F9"/>
    <w:rsid w:val="008912AC"/>
    <w:rsid w:val="00891339"/>
    <w:rsid w:val="0089153B"/>
    <w:rsid w:val="00891CF6"/>
    <w:rsid w:val="00892554"/>
    <w:rsid w:val="00892A75"/>
    <w:rsid w:val="00892D36"/>
    <w:rsid w:val="0089331E"/>
    <w:rsid w:val="008934FE"/>
    <w:rsid w:val="008935EA"/>
    <w:rsid w:val="008936C9"/>
    <w:rsid w:val="00893C06"/>
    <w:rsid w:val="00893E4A"/>
    <w:rsid w:val="00893E79"/>
    <w:rsid w:val="0089430B"/>
    <w:rsid w:val="0089482A"/>
    <w:rsid w:val="00894AD5"/>
    <w:rsid w:val="00894BFF"/>
    <w:rsid w:val="00894D73"/>
    <w:rsid w:val="00894E90"/>
    <w:rsid w:val="00895344"/>
    <w:rsid w:val="00895CA7"/>
    <w:rsid w:val="00896B70"/>
    <w:rsid w:val="00896C9A"/>
    <w:rsid w:val="008A02A6"/>
    <w:rsid w:val="008A06CB"/>
    <w:rsid w:val="008A07F0"/>
    <w:rsid w:val="008A0BE7"/>
    <w:rsid w:val="008A0E23"/>
    <w:rsid w:val="008A1F44"/>
    <w:rsid w:val="008A1F9C"/>
    <w:rsid w:val="008A2528"/>
    <w:rsid w:val="008A25A7"/>
    <w:rsid w:val="008A2999"/>
    <w:rsid w:val="008A29AD"/>
    <w:rsid w:val="008A2F76"/>
    <w:rsid w:val="008A33D0"/>
    <w:rsid w:val="008A367A"/>
    <w:rsid w:val="008A3AB2"/>
    <w:rsid w:val="008A3B11"/>
    <w:rsid w:val="008A4583"/>
    <w:rsid w:val="008A4698"/>
    <w:rsid w:val="008A47FF"/>
    <w:rsid w:val="008A4873"/>
    <w:rsid w:val="008A4D4D"/>
    <w:rsid w:val="008A5704"/>
    <w:rsid w:val="008A5896"/>
    <w:rsid w:val="008A5F94"/>
    <w:rsid w:val="008A621C"/>
    <w:rsid w:val="008A64B5"/>
    <w:rsid w:val="008A69D1"/>
    <w:rsid w:val="008A6DE6"/>
    <w:rsid w:val="008A7585"/>
    <w:rsid w:val="008A77AD"/>
    <w:rsid w:val="008B01DE"/>
    <w:rsid w:val="008B02D1"/>
    <w:rsid w:val="008B05C1"/>
    <w:rsid w:val="008B068A"/>
    <w:rsid w:val="008B0EB8"/>
    <w:rsid w:val="008B10AE"/>
    <w:rsid w:val="008B11BE"/>
    <w:rsid w:val="008B14B6"/>
    <w:rsid w:val="008B1563"/>
    <w:rsid w:val="008B1ED2"/>
    <w:rsid w:val="008B2734"/>
    <w:rsid w:val="008B29AC"/>
    <w:rsid w:val="008B30D6"/>
    <w:rsid w:val="008B31FE"/>
    <w:rsid w:val="008B391B"/>
    <w:rsid w:val="008B3B2A"/>
    <w:rsid w:val="008B3FAB"/>
    <w:rsid w:val="008B447E"/>
    <w:rsid w:val="008B4952"/>
    <w:rsid w:val="008B5261"/>
    <w:rsid w:val="008B52C9"/>
    <w:rsid w:val="008B5570"/>
    <w:rsid w:val="008B5784"/>
    <w:rsid w:val="008B592F"/>
    <w:rsid w:val="008B5EB7"/>
    <w:rsid w:val="008B69E1"/>
    <w:rsid w:val="008B6A4E"/>
    <w:rsid w:val="008B7719"/>
    <w:rsid w:val="008B78CC"/>
    <w:rsid w:val="008B7D48"/>
    <w:rsid w:val="008C03DE"/>
    <w:rsid w:val="008C0B64"/>
    <w:rsid w:val="008C0CC1"/>
    <w:rsid w:val="008C0D03"/>
    <w:rsid w:val="008C121C"/>
    <w:rsid w:val="008C1545"/>
    <w:rsid w:val="008C15AE"/>
    <w:rsid w:val="008C1EAA"/>
    <w:rsid w:val="008C1FF3"/>
    <w:rsid w:val="008C2171"/>
    <w:rsid w:val="008C25B0"/>
    <w:rsid w:val="008C2893"/>
    <w:rsid w:val="008C2BF4"/>
    <w:rsid w:val="008C3779"/>
    <w:rsid w:val="008C37E1"/>
    <w:rsid w:val="008C3BDD"/>
    <w:rsid w:val="008C4160"/>
    <w:rsid w:val="008C528A"/>
    <w:rsid w:val="008C53B1"/>
    <w:rsid w:val="008C59FB"/>
    <w:rsid w:val="008C6058"/>
    <w:rsid w:val="008C6532"/>
    <w:rsid w:val="008C6B1D"/>
    <w:rsid w:val="008C6E62"/>
    <w:rsid w:val="008C75F6"/>
    <w:rsid w:val="008C7878"/>
    <w:rsid w:val="008C7C77"/>
    <w:rsid w:val="008C7EAF"/>
    <w:rsid w:val="008D037A"/>
    <w:rsid w:val="008D09B6"/>
    <w:rsid w:val="008D0AE3"/>
    <w:rsid w:val="008D0CA4"/>
    <w:rsid w:val="008D1239"/>
    <w:rsid w:val="008D134B"/>
    <w:rsid w:val="008D15AF"/>
    <w:rsid w:val="008D1B58"/>
    <w:rsid w:val="008D22E3"/>
    <w:rsid w:val="008D235A"/>
    <w:rsid w:val="008D26B8"/>
    <w:rsid w:val="008D27AC"/>
    <w:rsid w:val="008D28D0"/>
    <w:rsid w:val="008D2ACF"/>
    <w:rsid w:val="008D31BB"/>
    <w:rsid w:val="008D35EB"/>
    <w:rsid w:val="008D4768"/>
    <w:rsid w:val="008D499D"/>
    <w:rsid w:val="008D4CA5"/>
    <w:rsid w:val="008D5124"/>
    <w:rsid w:val="008D5FA3"/>
    <w:rsid w:val="008D698C"/>
    <w:rsid w:val="008D6DAA"/>
    <w:rsid w:val="008D6EB2"/>
    <w:rsid w:val="008D7311"/>
    <w:rsid w:val="008D7A4B"/>
    <w:rsid w:val="008D7F84"/>
    <w:rsid w:val="008E0049"/>
    <w:rsid w:val="008E00FA"/>
    <w:rsid w:val="008E0A82"/>
    <w:rsid w:val="008E0BF5"/>
    <w:rsid w:val="008E1A5E"/>
    <w:rsid w:val="008E1AD1"/>
    <w:rsid w:val="008E1F93"/>
    <w:rsid w:val="008E261F"/>
    <w:rsid w:val="008E2A14"/>
    <w:rsid w:val="008E32F5"/>
    <w:rsid w:val="008E3411"/>
    <w:rsid w:val="008E47B0"/>
    <w:rsid w:val="008E50E8"/>
    <w:rsid w:val="008E5653"/>
    <w:rsid w:val="008E5780"/>
    <w:rsid w:val="008E641C"/>
    <w:rsid w:val="008E7691"/>
    <w:rsid w:val="008E7C25"/>
    <w:rsid w:val="008E7E94"/>
    <w:rsid w:val="008F00B5"/>
    <w:rsid w:val="008F069E"/>
    <w:rsid w:val="008F0FDA"/>
    <w:rsid w:val="008F1096"/>
    <w:rsid w:val="008F12DD"/>
    <w:rsid w:val="008F1A06"/>
    <w:rsid w:val="008F1FFF"/>
    <w:rsid w:val="008F2D6F"/>
    <w:rsid w:val="008F3666"/>
    <w:rsid w:val="008F37F8"/>
    <w:rsid w:val="008F3E4E"/>
    <w:rsid w:val="008F3FC6"/>
    <w:rsid w:val="008F42A2"/>
    <w:rsid w:val="008F49A2"/>
    <w:rsid w:val="008F4A7C"/>
    <w:rsid w:val="008F4C75"/>
    <w:rsid w:val="008F4F72"/>
    <w:rsid w:val="008F504A"/>
    <w:rsid w:val="008F51AB"/>
    <w:rsid w:val="008F5F87"/>
    <w:rsid w:val="008F6300"/>
    <w:rsid w:val="008F6313"/>
    <w:rsid w:val="008F6E36"/>
    <w:rsid w:val="008F768A"/>
    <w:rsid w:val="008F7D05"/>
    <w:rsid w:val="008F7D9E"/>
    <w:rsid w:val="009004CA"/>
    <w:rsid w:val="009006FA"/>
    <w:rsid w:val="00900E6A"/>
    <w:rsid w:val="00900E83"/>
    <w:rsid w:val="00900FA3"/>
    <w:rsid w:val="009018AB"/>
    <w:rsid w:val="00901B59"/>
    <w:rsid w:val="00902BE7"/>
    <w:rsid w:val="00902E9D"/>
    <w:rsid w:val="009037E9"/>
    <w:rsid w:val="00903991"/>
    <w:rsid w:val="00904D33"/>
    <w:rsid w:val="00904DCA"/>
    <w:rsid w:val="009051CD"/>
    <w:rsid w:val="0090524F"/>
    <w:rsid w:val="00905595"/>
    <w:rsid w:val="00905D04"/>
    <w:rsid w:val="00905D99"/>
    <w:rsid w:val="0090673D"/>
    <w:rsid w:val="00907147"/>
    <w:rsid w:val="00907280"/>
    <w:rsid w:val="00907671"/>
    <w:rsid w:val="009079F0"/>
    <w:rsid w:val="00907E6B"/>
    <w:rsid w:val="00907F82"/>
    <w:rsid w:val="009101EB"/>
    <w:rsid w:val="009102EE"/>
    <w:rsid w:val="00910870"/>
    <w:rsid w:val="00910944"/>
    <w:rsid w:val="00911156"/>
    <w:rsid w:val="00911668"/>
    <w:rsid w:val="00911916"/>
    <w:rsid w:val="00911A03"/>
    <w:rsid w:val="00911D1D"/>
    <w:rsid w:val="00911F33"/>
    <w:rsid w:val="00911FF6"/>
    <w:rsid w:val="009120E1"/>
    <w:rsid w:val="009125DA"/>
    <w:rsid w:val="00912643"/>
    <w:rsid w:val="00912AA9"/>
    <w:rsid w:val="009130E0"/>
    <w:rsid w:val="00913579"/>
    <w:rsid w:val="0091384C"/>
    <w:rsid w:val="00913975"/>
    <w:rsid w:val="00914501"/>
    <w:rsid w:val="0091473E"/>
    <w:rsid w:val="00914909"/>
    <w:rsid w:val="00914BE2"/>
    <w:rsid w:val="0091514D"/>
    <w:rsid w:val="0091522C"/>
    <w:rsid w:val="00915294"/>
    <w:rsid w:val="00915736"/>
    <w:rsid w:val="00915AAB"/>
    <w:rsid w:val="0091627D"/>
    <w:rsid w:val="00917112"/>
    <w:rsid w:val="00917143"/>
    <w:rsid w:val="00917178"/>
    <w:rsid w:val="00917461"/>
    <w:rsid w:val="009179BA"/>
    <w:rsid w:val="00920D07"/>
    <w:rsid w:val="009218FF"/>
    <w:rsid w:val="00922363"/>
    <w:rsid w:val="0092263F"/>
    <w:rsid w:val="00922977"/>
    <w:rsid w:val="00922CD0"/>
    <w:rsid w:val="009232DA"/>
    <w:rsid w:val="009237F3"/>
    <w:rsid w:val="00923E15"/>
    <w:rsid w:val="00923F13"/>
    <w:rsid w:val="0092491D"/>
    <w:rsid w:val="009253D8"/>
    <w:rsid w:val="00925499"/>
    <w:rsid w:val="00925E07"/>
    <w:rsid w:val="00926975"/>
    <w:rsid w:val="00926A38"/>
    <w:rsid w:val="00926B88"/>
    <w:rsid w:val="0092739B"/>
    <w:rsid w:val="00927E7C"/>
    <w:rsid w:val="00930190"/>
    <w:rsid w:val="00930290"/>
    <w:rsid w:val="00930990"/>
    <w:rsid w:val="00931188"/>
    <w:rsid w:val="0093118B"/>
    <w:rsid w:val="00931FEF"/>
    <w:rsid w:val="009322F3"/>
    <w:rsid w:val="00932C89"/>
    <w:rsid w:val="00932E36"/>
    <w:rsid w:val="00932ECB"/>
    <w:rsid w:val="0093343F"/>
    <w:rsid w:val="009334E5"/>
    <w:rsid w:val="00933AD0"/>
    <w:rsid w:val="00933B7E"/>
    <w:rsid w:val="00933C3B"/>
    <w:rsid w:val="00933C86"/>
    <w:rsid w:val="009342E1"/>
    <w:rsid w:val="00934AAA"/>
    <w:rsid w:val="009359C6"/>
    <w:rsid w:val="00935F66"/>
    <w:rsid w:val="00936062"/>
    <w:rsid w:val="00936195"/>
    <w:rsid w:val="009362B4"/>
    <w:rsid w:val="009365F0"/>
    <w:rsid w:val="009368C2"/>
    <w:rsid w:val="0093697B"/>
    <w:rsid w:val="00936EC2"/>
    <w:rsid w:val="0093764C"/>
    <w:rsid w:val="00940269"/>
    <w:rsid w:val="00940706"/>
    <w:rsid w:val="00940EBD"/>
    <w:rsid w:val="0094193E"/>
    <w:rsid w:val="00941BEF"/>
    <w:rsid w:val="00941CE0"/>
    <w:rsid w:val="009420FB"/>
    <w:rsid w:val="00942330"/>
    <w:rsid w:val="0094255A"/>
    <w:rsid w:val="00942A48"/>
    <w:rsid w:val="00943691"/>
    <w:rsid w:val="00944493"/>
    <w:rsid w:val="0094455F"/>
    <w:rsid w:val="00944A16"/>
    <w:rsid w:val="00944D1D"/>
    <w:rsid w:val="00944D8D"/>
    <w:rsid w:val="009450C4"/>
    <w:rsid w:val="009453E3"/>
    <w:rsid w:val="00945945"/>
    <w:rsid w:val="0094623A"/>
    <w:rsid w:val="00946348"/>
    <w:rsid w:val="00946415"/>
    <w:rsid w:val="009464E6"/>
    <w:rsid w:val="00946613"/>
    <w:rsid w:val="00946955"/>
    <w:rsid w:val="00946DD8"/>
    <w:rsid w:val="00947063"/>
    <w:rsid w:val="009473FE"/>
    <w:rsid w:val="00947569"/>
    <w:rsid w:val="00947EEC"/>
    <w:rsid w:val="0095016D"/>
    <w:rsid w:val="0095030F"/>
    <w:rsid w:val="0095040B"/>
    <w:rsid w:val="00950793"/>
    <w:rsid w:val="00950E7C"/>
    <w:rsid w:val="00950F39"/>
    <w:rsid w:val="009512F5"/>
    <w:rsid w:val="00951FB0"/>
    <w:rsid w:val="00952982"/>
    <w:rsid w:val="00953363"/>
    <w:rsid w:val="00953399"/>
    <w:rsid w:val="00953438"/>
    <w:rsid w:val="009544DF"/>
    <w:rsid w:val="00954A88"/>
    <w:rsid w:val="00954BD5"/>
    <w:rsid w:val="00956BC4"/>
    <w:rsid w:val="00956E45"/>
    <w:rsid w:val="00957002"/>
    <w:rsid w:val="0095735D"/>
    <w:rsid w:val="00957460"/>
    <w:rsid w:val="00957F02"/>
    <w:rsid w:val="00957FBA"/>
    <w:rsid w:val="009601EF"/>
    <w:rsid w:val="00960C0B"/>
    <w:rsid w:val="00960D2F"/>
    <w:rsid w:val="009610E3"/>
    <w:rsid w:val="009622DE"/>
    <w:rsid w:val="00962352"/>
    <w:rsid w:val="00962A4B"/>
    <w:rsid w:val="00962B81"/>
    <w:rsid w:val="00962DF0"/>
    <w:rsid w:val="0096311C"/>
    <w:rsid w:val="0096340D"/>
    <w:rsid w:val="0096385D"/>
    <w:rsid w:val="009639D9"/>
    <w:rsid w:val="00963E0B"/>
    <w:rsid w:val="00963FFF"/>
    <w:rsid w:val="009642F7"/>
    <w:rsid w:val="00964C2C"/>
    <w:rsid w:val="00964E55"/>
    <w:rsid w:val="00965455"/>
    <w:rsid w:val="00965D17"/>
    <w:rsid w:val="00966786"/>
    <w:rsid w:val="0096692B"/>
    <w:rsid w:val="0096787C"/>
    <w:rsid w:val="0096797D"/>
    <w:rsid w:val="009705AB"/>
    <w:rsid w:val="00970A3B"/>
    <w:rsid w:val="009711DD"/>
    <w:rsid w:val="00971458"/>
    <w:rsid w:val="00971472"/>
    <w:rsid w:val="00971E9C"/>
    <w:rsid w:val="00972298"/>
    <w:rsid w:val="009723B9"/>
    <w:rsid w:val="009727C8"/>
    <w:rsid w:val="00972D11"/>
    <w:rsid w:val="00972EA3"/>
    <w:rsid w:val="00972F43"/>
    <w:rsid w:val="00972FFF"/>
    <w:rsid w:val="0097372C"/>
    <w:rsid w:val="00973E85"/>
    <w:rsid w:val="00974017"/>
    <w:rsid w:val="00974510"/>
    <w:rsid w:val="009745E1"/>
    <w:rsid w:val="009746B0"/>
    <w:rsid w:val="00974721"/>
    <w:rsid w:val="0097488F"/>
    <w:rsid w:val="0097496B"/>
    <w:rsid w:val="00974D5F"/>
    <w:rsid w:val="00975184"/>
    <w:rsid w:val="009759B7"/>
    <w:rsid w:val="00976023"/>
    <w:rsid w:val="00976847"/>
    <w:rsid w:val="00976865"/>
    <w:rsid w:val="00976C8D"/>
    <w:rsid w:val="0097708A"/>
    <w:rsid w:val="009772E5"/>
    <w:rsid w:val="009779FA"/>
    <w:rsid w:val="00977D64"/>
    <w:rsid w:val="00980442"/>
    <w:rsid w:val="009806F6"/>
    <w:rsid w:val="009807C8"/>
    <w:rsid w:val="00980D20"/>
    <w:rsid w:val="0098107D"/>
    <w:rsid w:val="0098116A"/>
    <w:rsid w:val="0098167E"/>
    <w:rsid w:val="009817C4"/>
    <w:rsid w:val="00981D78"/>
    <w:rsid w:val="00981E52"/>
    <w:rsid w:val="00982596"/>
    <w:rsid w:val="00982DE1"/>
    <w:rsid w:val="0098307D"/>
    <w:rsid w:val="009837EF"/>
    <w:rsid w:val="00983951"/>
    <w:rsid w:val="00983A0F"/>
    <w:rsid w:val="00983A3C"/>
    <w:rsid w:val="00983BB4"/>
    <w:rsid w:val="00983E9D"/>
    <w:rsid w:val="0098475E"/>
    <w:rsid w:val="00984B2E"/>
    <w:rsid w:val="00984FE3"/>
    <w:rsid w:val="009851B8"/>
    <w:rsid w:val="009852EA"/>
    <w:rsid w:val="0098531F"/>
    <w:rsid w:val="00985432"/>
    <w:rsid w:val="009855C7"/>
    <w:rsid w:val="009857E5"/>
    <w:rsid w:val="00985CD9"/>
    <w:rsid w:val="0098679A"/>
    <w:rsid w:val="00986ADE"/>
    <w:rsid w:val="00987598"/>
    <w:rsid w:val="0098764D"/>
    <w:rsid w:val="00990202"/>
    <w:rsid w:val="00990291"/>
    <w:rsid w:val="00990327"/>
    <w:rsid w:val="00990384"/>
    <w:rsid w:val="00990458"/>
    <w:rsid w:val="0099048D"/>
    <w:rsid w:val="0099065E"/>
    <w:rsid w:val="00990825"/>
    <w:rsid w:val="00990915"/>
    <w:rsid w:val="00990A1E"/>
    <w:rsid w:val="00990C7E"/>
    <w:rsid w:val="00991488"/>
    <w:rsid w:val="00991BB1"/>
    <w:rsid w:val="00991CD8"/>
    <w:rsid w:val="00991D03"/>
    <w:rsid w:val="00992500"/>
    <w:rsid w:val="0099271B"/>
    <w:rsid w:val="009928F5"/>
    <w:rsid w:val="00992B16"/>
    <w:rsid w:val="00992BFD"/>
    <w:rsid w:val="009938B6"/>
    <w:rsid w:val="00993A4C"/>
    <w:rsid w:val="00993CDA"/>
    <w:rsid w:val="00993DEF"/>
    <w:rsid w:val="00994449"/>
    <w:rsid w:val="009951E6"/>
    <w:rsid w:val="0099535D"/>
    <w:rsid w:val="009953BF"/>
    <w:rsid w:val="009954E8"/>
    <w:rsid w:val="009956B9"/>
    <w:rsid w:val="0099576C"/>
    <w:rsid w:val="00995FD6"/>
    <w:rsid w:val="00996040"/>
    <w:rsid w:val="009962E8"/>
    <w:rsid w:val="0099658C"/>
    <w:rsid w:val="00996693"/>
    <w:rsid w:val="009966F8"/>
    <w:rsid w:val="00996766"/>
    <w:rsid w:val="009967F8"/>
    <w:rsid w:val="00996874"/>
    <w:rsid w:val="00996F46"/>
    <w:rsid w:val="00996F87"/>
    <w:rsid w:val="00997F41"/>
    <w:rsid w:val="009A00FC"/>
    <w:rsid w:val="009A02B2"/>
    <w:rsid w:val="009A0389"/>
    <w:rsid w:val="009A0789"/>
    <w:rsid w:val="009A1412"/>
    <w:rsid w:val="009A1BE0"/>
    <w:rsid w:val="009A2928"/>
    <w:rsid w:val="009A2E69"/>
    <w:rsid w:val="009A2F72"/>
    <w:rsid w:val="009A321B"/>
    <w:rsid w:val="009A3487"/>
    <w:rsid w:val="009A3AF6"/>
    <w:rsid w:val="009A3EFA"/>
    <w:rsid w:val="009A3F55"/>
    <w:rsid w:val="009A4349"/>
    <w:rsid w:val="009A4544"/>
    <w:rsid w:val="009A558B"/>
    <w:rsid w:val="009A5805"/>
    <w:rsid w:val="009A5959"/>
    <w:rsid w:val="009A639D"/>
    <w:rsid w:val="009A6DD4"/>
    <w:rsid w:val="009A71FD"/>
    <w:rsid w:val="009A7269"/>
    <w:rsid w:val="009A743C"/>
    <w:rsid w:val="009A78A8"/>
    <w:rsid w:val="009A7A44"/>
    <w:rsid w:val="009A7F14"/>
    <w:rsid w:val="009B01B5"/>
    <w:rsid w:val="009B0A69"/>
    <w:rsid w:val="009B0B5D"/>
    <w:rsid w:val="009B0CD9"/>
    <w:rsid w:val="009B111E"/>
    <w:rsid w:val="009B13B1"/>
    <w:rsid w:val="009B1AF7"/>
    <w:rsid w:val="009B1B91"/>
    <w:rsid w:val="009B237C"/>
    <w:rsid w:val="009B2A2E"/>
    <w:rsid w:val="009B3009"/>
    <w:rsid w:val="009B3386"/>
    <w:rsid w:val="009B3726"/>
    <w:rsid w:val="009B377D"/>
    <w:rsid w:val="009B4268"/>
    <w:rsid w:val="009B4325"/>
    <w:rsid w:val="009B4600"/>
    <w:rsid w:val="009B4A51"/>
    <w:rsid w:val="009B4FFD"/>
    <w:rsid w:val="009B557D"/>
    <w:rsid w:val="009B57A9"/>
    <w:rsid w:val="009B57D2"/>
    <w:rsid w:val="009B63E7"/>
    <w:rsid w:val="009B701C"/>
    <w:rsid w:val="009B75C8"/>
    <w:rsid w:val="009B78CD"/>
    <w:rsid w:val="009C05B0"/>
    <w:rsid w:val="009C05B6"/>
    <w:rsid w:val="009C0BB5"/>
    <w:rsid w:val="009C16BC"/>
    <w:rsid w:val="009C19C0"/>
    <w:rsid w:val="009C1B66"/>
    <w:rsid w:val="009C264B"/>
    <w:rsid w:val="009C271F"/>
    <w:rsid w:val="009C28EE"/>
    <w:rsid w:val="009C5431"/>
    <w:rsid w:val="009C57EE"/>
    <w:rsid w:val="009C5AC9"/>
    <w:rsid w:val="009C5D1C"/>
    <w:rsid w:val="009C653A"/>
    <w:rsid w:val="009C6666"/>
    <w:rsid w:val="009C6E0B"/>
    <w:rsid w:val="009C72C9"/>
    <w:rsid w:val="009C7393"/>
    <w:rsid w:val="009C73FF"/>
    <w:rsid w:val="009C7E9E"/>
    <w:rsid w:val="009D0170"/>
    <w:rsid w:val="009D01AD"/>
    <w:rsid w:val="009D0767"/>
    <w:rsid w:val="009D109C"/>
    <w:rsid w:val="009D16DF"/>
    <w:rsid w:val="009D1735"/>
    <w:rsid w:val="009D18DE"/>
    <w:rsid w:val="009D1921"/>
    <w:rsid w:val="009D1C28"/>
    <w:rsid w:val="009D1E4F"/>
    <w:rsid w:val="009D2128"/>
    <w:rsid w:val="009D24F1"/>
    <w:rsid w:val="009D2DB3"/>
    <w:rsid w:val="009D3177"/>
    <w:rsid w:val="009D34DD"/>
    <w:rsid w:val="009D3C84"/>
    <w:rsid w:val="009D4418"/>
    <w:rsid w:val="009D58AF"/>
    <w:rsid w:val="009D784A"/>
    <w:rsid w:val="009D78A4"/>
    <w:rsid w:val="009D7DC2"/>
    <w:rsid w:val="009E04D2"/>
    <w:rsid w:val="009E04E4"/>
    <w:rsid w:val="009E055C"/>
    <w:rsid w:val="009E155F"/>
    <w:rsid w:val="009E1621"/>
    <w:rsid w:val="009E1CD2"/>
    <w:rsid w:val="009E1CEF"/>
    <w:rsid w:val="009E1DC9"/>
    <w:rsid w:val="009E1E5D"/>
    <w:rsid w:val="009E2192"/>
    <w:rsid w:val="009E24C1"/>
    <w:rsid w:val="009E2856"/>
    <w:rsid w:val="009E2A6D"/>
    <w:rsid w:val="009E2B22"/>
    <w:rsid w:val="009E2E95"/>
    <w:rsid w:val="009E31BA"/>
    <w:rsid w:val="009E49D4"/>
    <w:rsid w:val="009E4ADB"/>
    <w:rsid w:val="009E4B1A"/>
    <w:rsid w:val="009E4CFB"/>
    <w:rsid w:val="009E4FA2"/>
    <w:rsid w:val="009E5531"/>
    <w:rsid w:val="009E6185"/>
    <w:rsid w:val="009E633D"/>
    <w:rsid w:val="009E63C2"/>
    <w:rsid w:val="009E69D3"/>
    <w:rsid w:val="009E71F8"/>
    <w:rsid w:val="009E7B74"/>
    <w:rsid w:val="009F0792"/>
    <w:rsid w:val="009F0799"/>
    <w:rsid w:val="009F07EC"/>
    <w:rsid w:val="009F0BC0"/>
    <w:rsid w:val="009F129D"/>
    <w:rsid w:val="009F17F9"/>
    <w:rsid w:val="009F1BE8"/>
    <w:rsid w:val="009F2C02"/>
    <w:rsid w:val="009F2F06"/>
    <w:rsid w:val="009F317F"/>
    <w:rsid w:val="009F351B"/>
    <w:rsid w:val="009F3817"/>
    <w:rsid w:val="009F46E6"/>
    <w:rsid w:val="009F48CD"/>
    <w:rsid w:val="009F4CAA"/>
    <w:rsid w:val="009F52B6"/>
    <w:rsid w:val="009F55AC"/>
    <w:rsid w:val="009F57F2"/>
    <w:rsid w:val="009F5BDC"/>
    <w:rsid w:val="009F6786"/>
    <w:rsid w:val="009F6836"/>
    <w:rsid w:val="009F69DB"/>
    <w:rsid w:val="009F6CD3"/>
    <w:rsid w:val="009F7120"/>
    <w:rsid w:val="009F730F"/>
    <w:rsid w:val="009F7664"/>
    <w:rsid w:val="009F7943"/>
    <w:rsid w:val="00A00173"/>
    <w:rsid w:val="00A0026E"/>
    <w:rsid w:val="00A006E0"/>
    <w:rsid w:val="00A00BD5"/>
    <w:rsid w:val="00A00CB3"/>
    <w:rsid w:val="00A0180F"/>
    <w:rsid w:val="00A01901"/>
    <w:rsid w:val="00A01A6A"/>
    <w:rsid w:val="00A01CF2"/>
    <w:rsid w:val="00A01E8F"/>
    <w:rsid w:val="00A01FCA"/>
    <w:rsid w:val="00A0246D"/>
    <w:rsid w:val="00A0274E"/>
    <w:rsid w:val="00A02911"/>
    <w:rsid w:val="00A03268"/>
    <w:rsid w:val="00A03326"/>
    <w:rsid w:val="00A03524"/>
    <w:rsid w:val="00A0393B"/>
    <w:rsid w:val="00A039ED"/>
    <w:rsid w:val="00A03A24"/>
    <w:rsid w:val="00A041F1"/>
    <w:rsid w:val="00A0426D"/>
    <w:rsid w:val="00A04B62"/>
    <w:rsid w:val="00A04E1A"/>
    <w:rsid w:val="00A0508C"/>
    <w:rsid w:val="00A058AC"/>
    <w:rsid w:val="00A06C8E"/>
    <w:rsid w:val="00A077F7"/>
    <w:rsid w:val="00A1007C"/>
    <w:rsid w:val="00A10150"/>
    <w:rsid w:val="00A10203"/>
    <w:rsid w:val="00A1045F"/>
    <w:rsid w:val="00A10BFB"/>
    <w:rsid w:val="00A10C14"/>
    <w:rsid w:val="00A123CA"/>
    <w:rsid w:val="00A1243D"/>
    <w:rsid w:val="00A12627"/>
    <w:rsid w:val="00A1349C"/>
    <w:rsid w:val="00A13A17"/>
    <w:rsid w:val="00A14184"/>
    <w:rsid w:val="00A14B1E"/>
    <w:rsid w:val="00A14B36"/>
    <w:rsid w:val="00A1546C"/>
    <w:rsid w:val="00A155FF"/>
    <w:rsid w:val="00A156E3"/>
    <w:rsid w:val="00A162BD"/>
    <w:rsid w:val="00A16A53"/>
    <w:rsid w:val="00A1756F"/>
    <w:rsid w:val="00A20089"/>
    <w:rsid w:val="00A201F3"/>
    <w:rsid w:val="00A216E1"/>
    <w:rsid w:val="00A21B27"/>
    <w:rsid w:val="00A22630"/>
    <w:rsid w:val="00A226C4"/>
    <w:rsid w:val="00A22E11"/>
    <w:rsid w:val="00A22F4C"/>
    <w:rsid w:val="00A2338C"/>
    <w:rsid w:val="00A23DC3"/>
    <w:rsid w:val="00A24E62"/>
    <w:rsid w:val="00A24FB0"/>
    <w:rsid w:val="00A2508C"/>
    <w:rsid w:val="00A252AD"/>
    <w:rsid w:val="00A2536D"/>
    <w:rsid w:val="00A257DD"/>
    <w:rsid w:val="00A257EC"/>
    <w:rsid w:val="00A25C95"/>
    <w:rsid w:val="00A26E54"/>
    <w:rsid w:val="00A2704F"/>
    <w:rsid w:val="00A27060"/>
    <w:rsid w:val="00A27820"/>
    <w:rsid w:val="00A27A07"/>
    <w:rsid w:val="00A27AF5"/>
    <w:rsid w:val="00A27BD3"/>
    <w:rsid w:val="00A30229"/>
    <w:rsid w:val="00A307A8"/>
    <w:rsid w:val="00A30E07"/>
    <w:rsid w:val="00A3126F"/>
    <w:rsid w:val="00A31367"/>
    <w:rsid w:val="00A315D9"/>
    <w:rsid w:val="00A31763"/>
    <w:rsid w:val="00A317DF"/>
    <w:rsid w:val="00A3197F"/>
    <w:rsid w:val="00A31B56"/>
    <w:rsid w:val="00A31D5D"/>
    <w:rsid w:val="00A3259A"/>
    <w:rsid w:val="00A325A2"/>
    <w:rsid w:val="00A329B7"/>
    <w:rsid w:val="00A32A91"/>
    <w:rsid w:val="00A33177"/>
    <w:rsid w:val="00A33229"/>
    <w:rsid w:val="00A33B40"/>
    <w:rsid w:val="00A33B99"/>
    <w:rsid w:val="00A34330"/>
    <w:rsid w:val="00A35558"/>
    <w:rsid w:val="00A35753"/>
    <w:rsid w:val="00A35CF9"/>
    <w:rsid w:val="00A35E14"/>
    <w:rsid w:val="00A35FA6"/>
    <w:rsid w:val="00A3655C"/>
    <w:rsid w:val="00A3655D"/>
    <w:rsid w:val="00A366E8"/>
    <w:rsid w:val="00A36783"/>
    <w:rsid w:val="00A36901"/>
    <w:rsid w:val="00A37051"/>
    <w:rsid w:val="00A37230"/>
    <w:rsid w:val="00A377BE"/>
    <w:rsid w:val="00A37827"/>
    <w:rsid w:val="00A40841"/>
    <w:rsid w:val="00A40849"/>
    <w:rsid w:val="00A408C2"/>
    <w:rsid w:val="00A40AA6"/>
    <w:rsid w:val="00A40C76"/>
    <w:rsid w:val="00A41AEF"/>
    <w:rsid w:val="00A41B68"/>
    <w:rsid w:val="00A4260A"/>
    <w:rsid w:val="00A42F70"/>
    <w:rsid w:val="00A433D7"/>
    <w:rsid w:val="00A43553"/>
    <w:rsid w:val="00A43982"/>
    <w:rsid w:val="00A43C4E"/>
    <w:rsid w:val="00A43E72"/>
    <w:rsid w:val="00A441D2"/>
    <w:rsid w:val="00A45C03"/>
    <w:rsid w:val="00A45FC1"/>
    <w:rsid w:val="00A46BC3"/>
    <w:rsid w:val="00A46FE2"/>
    <w:rsid w:val="00A47384"/>
    <w:rsid w:val="00A47D0D"/>
    <w:rsid w:val="00A47F56"/>
    <w:rsid w:val="00A50514"/>
    <w:rsid w:val="00A506ED"/>
    <w:rsid w:val="00A515A7"/>
    <w:rsid w:val="00A51931"/>
    <w:rsid w:val="00A51BA8"/>
    <w:rsid w:val="00A52073"/>
    <w:rsid w:val="00A5261E"/>
    <w:rsid w:val="00A52B9F"/>
    <w:rsid w:val="00A52BB8"/>
    <w:rsid w:val="00A52EF7"/>
    <w:rsid w:val="00A53086"/>
    <w:rsid w:val="00A532CD"/>
    <w:rsid w:val="00A53725"/>
    <w:rsid w:val="00A5419C"/>
    <w:rsid w:val="00A54344"/>
    <w:rsid w:val="00A5472F"/>
    <w:rsid w:val="00A558C1"/>
    <w:rsid w:val="00A55F94"/>
    <w:rsid w:val="00A569EE"/>
    <w:rsid w:val="00A56D56"/>
    <w:rsid w:val="00A56E30"/>
    <w:rsid w:val="00A57896"/>
    <w:rsid w:val="00A5798C"/>
    <w:rsid w:val="00A57C14"/>
    <w:rsid w:val="00A6078B"/>
    <w:rsid w:val="00A60997"/>
    <w:rsid w:val="00A60B30"/>
    <w:rsid w:val="00A60F43"/>
    <w:rsid w:val="00A6120B"/>
    <w:rsid w:val="00A61764"/>
    <w:rsid w:val="00A617CA"/>
    <w:rsid w:val="00A6237C"/>
    <w:rsid w:val="00A629B5"/>
    <w:rsid w:val="00A6354B"/>
    <w:rsid w:val="00A6440C"/>
    <w:rsid w:val="00A64781"/>
    <w:rsid w:val="00A64CB8"/>
    <w:rsid w:val="00A6514C"/>
    <w:rsid w:val="00A651D9"/>
    <w:rsid w:val="00A652A5"/>
    <w:rsid w:val="00A65CB2"/>
    <w:rsid w:val="00A65F77"/>
    <w:rsid w:val="00A6600F"/>
    <w:rsid w:val="00A663BF"/>
    <w:rsid w:val="00A664A5"/>
    <w:rsid w:val="00A664B3"/>
    <w:rsid w:val="00A666A7"/>
    <w:rsid w:val="00A66BA8"/>
    <w:rsid w:val="00A6707E"/>
    <w:rsid w:val="00A67441"/>
    <w:rsid w:val="00A67472"/>
    <w:rsid w:val="00A67945"/>
    <w:rsid w:val="00A67A7E"/>
    <w:rsid w:val="00A67CC9"/>
    <w:rsid w:val="00A70199"/>
    <w:rsid w:val="00A701A9"/>
    <w:rsid w:val="00A7061C"/>
    <w:rsid w:val="00A709D2"/>
    <w:rsid w:val="00A70A55"/>
    <w:rsid w:val="00A70B96"/>
    <w:rsid w:val="00A70E27"/>
    <w:rsid w:val="00A70F7C"/>
    <w:rsid w:val="00A70FBA"/>
    <w:rsid w:val="00A713F1"/>
    <w:rsid w:val="00A71862"/>
    <w:rsid w:val="00A71990"/>
    <w:rsid w:val="00A71C7E"/>
    <w:rsid w:val="00A725BB"/>
    <w:rsid w:val="00A72DBD"/>
    <w:rsid w:val="00A72E85"/>
    <w:rsid w:val="00A730B3"/>
    <w:rsid w:val="00A7312E"/>
    <w:rsid w:val="00A734FC"/>
    <w:rsid w:val="00A73842"/>
    <w:rsid w:val="00A73869"/>
    <w:rsid w:val="00A74254"/>
    <w:rsid w:val="00A7446A"/>
    <w:rsid w:val="00A74AA8"/>
    <w:rsid w:val="00A7564E"/>
    <w:rsid w:val="00A75A40"/>
    <w:rsid w:val="00A75EA5"/>
    <w:rsid w:val="00A76765"/>
    <w:rsid w:val="00A7687C"/>
    <w:rsid w:val="00A76D94"/>
    <w:rsid w:val="00A770CE"/>
    <w:rsid w:val="00A770DB"/>
    <w:rsid w:val="00A77622"/>
    <w:rsid w:val="00A77EAE"/>
    <w:rsid w:val="00A80321"/>
    <w:rsid w:val="00A804E3"/>
    <w:rsid w:val="00A81596"/>
    <w:rsid w:val="00A81772"/>
    <w:rsid w:val="00A81AC2"/>
    <w:rsid w:val="00A81C7E"/>
    <w:rsid w:val="00A8256B"/>
    <w:rsid w:val="00A82920"/>
    <w:rsid w:val="00A8303A"/>
    <w:rsid w:val="00A836EC"/>
    <w:rsid w:val="00A841DC"/>
    <w:rsid w:val="00A8429A"/>
    <w:rsid w:val="00A842D1"/>
    <w:rsid w:val="00A84603"/>
    <w:rsid w:val="00A8463F"/>
    <w:rsid w:val="00A85423"/>
    <w:rsid w:val="00A8545F"/>
    <w:rsid w:val="00A856F6"/>
    <w:rsid w:val="00A858E3"/>
    <w:rsid w:val="00A86140"/>
    <w:rsid w:val="00A8653F"/>
    <w:rsid w:val="00A8685F"/>
    <w:rsid w:val="00A869E3"/>
    <w:rsid w:val="00A871EE"/>
    <w:rsid w:val="00A874E6"/>
    <w:rsid w:val="00A87597"/>
    <w:rsid w:val="00A8770B"/>
    <w:rsid w:val="00A8796B"/>
    <w:rsid w:val="00A8798C"/>
    <w:rsid w:val="00A87B79"/>
    <w:rsid w:val="00A902B0"/>
    <w:rsid w:val="00A9096C"/>
    <w:rsid w:val="00A90EBD"/>
    <w:rsid w:val="00A91192"/>
    <w:rsid w:val="00A914E3"/>
    <w:rsid w:val="00A91604"/>
    <w:rsid w:val="00A91648"/>
    <w:rsid w:val="00A9170E"/>
    <w:rsid w:val="00A91C5F"/>
    <w:rsid w:val="00A91F50"/>
    <w:rsid w:val="00A925E9"/>
    <w:rsid w:val="00A92887"/>
    <w:rsid w:val="00A92EC3"/>
    <w:rsid w:val="00A93068"/>
    <w:rsid w:val="00A93783"/>
    <w:rsid w:val="00A93FD3"/>
    <w:rsid w:val="00A94186"/>
    <w:rsid w:val="00A9421C"/>
    <w:rsid w:val="00A94484"/>
    <w:rsid w:val="00A94518"/>
    <w:rsid w:val="00A94657"/>
    <w:rsid w:val="00A94AD6"/>
    <w:rsid w:val="00A957D6"/>
    <w:rsid w:val="00A95B60"/>
    <w:rsid w:val="00A9665C"/>
    <w:rsid w:val="00A96C3F"/>
    <w:rsid w:val="00A971F4"/>
    <w:rsid w:val="00A9734E"/>
    <w:rsid w:val="00AA0A97"/>
    <w:rsid w:val="00AA0B26"/>
    <w:rsid w:val="00AA0D49"/>
    <w:rsid w:val="00AA0D65"/>
    <w:rsid w:val="00AA0E0B"/>
    <w:rsid w:val="00AA0F5E"/>
    <w:rsid w:val="00AA1105"/>
    <w:rsid w:val="00AA117C"/>
    <w:rsid w:val="00AA1DD4"/>
    <w:rsid w:val="00AA26B3"/>
    <w:rsid w:val="00AA2BA4"/>
    <w:rsid w:val="00AA3420"/>
    <w:rsid w:val="00AA35BD"/>
    <w:rsid w:val="00AA3C14"/>
    <w:rsid w:val="00AA4094"/>
    <w:rsid w:val="00AA44D2"/>
    <w:rsid w:val="00AA456C"/>
    <w:rsid w:val="00AA4A7E"/>
    <w:rsid w:val="00AA4AC0"/>
    <w:rsid w:val="00AA4F84"/>
    <w:rsid w:val="00AA52FD"/>
    <w:rsid w:val="00AA5D48"/>
    <w:rsid w:val="00AA72A7"/>
    <w:rsid w:val="00AA7839"/>
    <w:rsid w:val="00AA7955"/>
    <w:rsid w:val="00AA7DE8"/>
    <w:rsid w:val="00AB03FC"/>
    <w:rsid w:val="00AB0B3A"/>
    <w:rsid w:val="00AB0CC0"/>
    <w:rsid w:val="00AB1DC5"/>
    <w:rsid w:val="00AB1DDE"/>
    <w:rsid w:val="00AB2432"/>
    <w:rsid w:val="00AB24B7"/>
    <w:rsid w:val="00AB2781"/>
    <w:rsid w:val="00AB29B7"/>
    <w:rsid w:val="00AB2DCE"/>
    <w:rsid w:val="00AB2DEE"/>
    <w:rsid w:val="00AB371B"/>
    <w:rsid w:val="00AB3918"/>
    <w:rsid w:val="00AB3A29"/>
    <w:rsid w:val="00AB3FF1"/>
    <w:rsid w:val="00AB4000"/>
    <w:rsid w:val="00AB4046"/>
    <w:rsid w:val="00AB4C0E"/>
    <w:rsid w:val="00AB4C5F"/>
    <w:rsid w:val="00AB51C2"/>
    <w:rsid w:val="00AB54FC"/>
    <w:rsid w:val="00AB55DD"/>
    <w:rsid w:val="00AB58CE"/>
    <w:rsid w:val="00AB5E38"/>
    <w:rsid w:val="00AB5F7A"/>
    <w:rsid w:val="00AB6147"/>
    <w:rsid w:val="00AB62D5"/>
    <w:rsid w:val="00AB64D4"/>
    <w:rsid w:val="00AB73AB"/>
    <w:rsid w:val="00AB7AC7"/>
    <w:rsid w:val="00AB7DD1"/>
    <w:rsid w:val="00AC050A"/>
    <w:rsid w:val="00AC0A89"/>
    <w:rsid w:val="00AC0D38"/>
    <w:rsid w:val="00AC172B"/>
    <w:rsid w:val="00AC2112"/>
    <w:rsid w:val="00AC2276"/>
    <w:rsid w:val="00AC23AC"/>
    <w:rsid w:val="00AC257F"/>
    <w:rsid w:val="00AC290C"/>
    <w:rsid w:val="00AC32AD"/>
    <w:rsid w:val="00AC32C8"/>
    <w:rsid w:val="00AC3A5F"/>
    <w:rsid w:val="00AC4043"/>
    <w:rsid w:val="00AC46E6"/>
    <w:rsid w:val="00AC509D"/>
    <w:rsid w:val="00AC5259"/>
    <w:rsid w:val="00AC5309"/>
    <w:rsid w:val="00AC549E"/>
    <w:rsid w:val="00AC5ED8"/>
    <w:rsid w:val="00AC69AF"/>
    <w:rsid w:val="00AC6D47"/>
    <w:rsid w:val="00AC719B"/>
    <w:rsid w:val="00AC79E6"/>
    <w:rsid w:val="00AD06CB"/>
    <w:rsid w:val="00AD08A0"/>
    <w:rsid w:val="00AD0AF1"/>
    <w:rsid w:val="00AD0C99"/>
    <w:rsid w:val="00AD1369"/>
    <w:rsid w:val="00AD15A4"/>
    <w:rsid w:val="00AD1B50"/>
    <w:rsid w:val="00AD1F13"/>
    <w:rsid w:val="00AD1FD3"/>
    <w:rsid w:val="00AD2149"/>
    <w:rsid w:val="00AD279F"/>
    <w:rsid w:val="00AD2872"/>
    <w:rsid w:val="00AD2AD2"/>
    <w:rsid w:val="00AD35AA"/>
    <w:rsid w:val="00AD3A7D"/>
    <w:rsid w:val="00AD3C20"/>
    <w:rsid w:val="00AD3DD9"/>
    <w:rsid w:val="00AD3E25"/>
    <w:rsid w:val="00AD42C8"/>
    <w:rsid w:val="00AD43E6"/>
    <w:rsid w:val="00AD4EA8"/>
    <w:rsid w:val="00AD5017"/>
    <w:rsid w:val="00AD52E9"/>
    <w:rsid w:val="00AD5687"/>
    <w:rsid w:val="00AD63B9"/>
    <w:rsid w:val="00AD63E0"/>
    <w:rsid w:val="00AD65A5"/>
    <w:rsid w:val="00AD6934"/>
    <w:rsid w:val="00AD72AD"/>
    <w:rsid w:val="00AE0064"/>
    <w:rsid w:val="00AE00A6"/>
    <w:rsid w:val="00AE0193"/>
    <w:rsid w:val="00AE0C73"/>
    <w:rsid w:val="00AE171C"/>
    <w:rsid w:val="00AE1D17"/>
    <w:rsid w:val="00AE2618"/>
    <w:rsid w:val="00AE2CFD"/>
    <w:rsid w:val="00AE31BE"/>
    <w:rsid w:val="00AE3766"/>
    <w:rsid w:val="00AE3A2E"/>
    <w:rsid w:val="00AE3D0C"/>
    <w:rsid w:val="00AE40A9"/>
    <w:rsid w:val="00AE44BC"/>
    <w:rsid w:val="00AE4FCC"/>
    <w:rsid w:val="00AE5A61"/>
    <w:rsid w:val="00AE5CAF"/>
    <w:rsid w:val="00AE5CC3"/>
    <w:rsid w:val="00AE5D99"/>
    <w:rsid w:val="00AE7C88"/>
    <w:rsid w:val="00AE7D85"/>
    <w:rsid w:val="00AF0728"/>
    <w:rsid w:val="00AF0877"/>
    <w:rsid w:val="00AF09AF"/>
    <w:rsid w:val="00AF0B9A"/>
    <w:rsid w:val="00AF0C6F"/>
    <w:rsid w:val="00AF15BC"/>
    <w:rsid w:val="00AF1AAB"/>
    <w:rsid w:val="00AF2131"/>
    <w:rsid w:val="00AF238F"/>
    <w:rsid w:val="00AF250F"/>
    <w:rsid w:val="00AF2F06"/>
    <w:rsid w:val="00AF319E"/>
    <w:rsid w:val="00AF3795"/>
    <w:rsid w:val="00AF3AAD"/>
    <w:rsid w:val="00AF3C1E"/>
    <w:rsid w:val="00AF423F"/>
    <w:rsid w:val="00AF42FD"/>
    <w:rsid w:val="00AF45EE"/>
    <w:rsid w:val="00AF4669"/>
    <w:rsid w:val="00AF4942"/>
    <w:rsid w:val="00AF4B9E"/>
    <w:rsid w:val="00AF5309"/>
    <w:rsid w:val="00AF5736"/>
    <w:rsid w:val="00AF5AD7"/>
    <w:rsid w:val="00AF5D8C"/>
    <w:rsid w:val="00AF634E"/>
    <w:rsid w:val="00AF70C1"/>
    <w:rsid w:val="00AF727F"/>
    <w:rsid w:val="00AF728E"/>
    <w:rsid w:val="00AF7543"/>
    <w:rsid w:val="00AF7795"/>
    <w:rsid w:val="00AF7A4B"/>
    <w:rsid w:val="00AF7E66"/>
    <w:rsid w:val="00B00636"/>
    <w:rsid w:val="00B0067A"/>
    <w:rsid w:val="00B00D4D"/>
    <w:rsid w:val="00B00DB9"/>
    <w:rsid w:val="00B00F2A"/>
    <w:rsid w:val="00B020CC"/>
    <w:rsid w:val="00B02113"/>
    <w:rsid w:val="00B0271B"/>
    <w:rsid w:val="00B02F01"/>
    <w:rsid w:val="00B02FF0"/>
    <w:rsid w:val="00B037FB"/>
    <w:rsid w:val="00B039D6"/>
    <w:rsid w:val="00B03EE1"/>
    <w:rsid w:val="00B041A7"/>
    <w:rsid w:val="00B04B8E"/>
    <w:rsid w:val="00B04FC6"/>
    <w:rsid w:val="00B05370"/>
    <w:rsid w:val="00B058DD"/>
    <w:rsid w:val="00B05E3E"/>
    <w:rsid w:val="00B060AB"/>
    <w:rsid w:val="00B062B1"/>
    <w:rsid w:val="00B062DA"/>
    <w:rsid w:val="00B0645D"/>
    <w:rsid w:val="00B064DD"/>
    <w:rsid w:val="00B066A8"/>
    <w:rsid w:val="00B06D25"/>
    <w:rsid w:val="00B06DA5"/>
    <w:rsid w:val="00B06DD5"/>
    <w:rsid w:val="00B1003A"/>
    <w:rsid w:val="00B1028D"/>
    <w:rsid w:val="00B107AB"/>
    <w:rsid w:val="00B10A14"/>
    <w:rsid w:val="00B10FD8"/>
    <w:rsid w:val="00B11148"/>
    <w:rsid w:val="00B1154D"/>
    <w:rsid w:val="00B118DB"/>
    <w:rsid w:val="00B12C3D"/>
    <w:rsid w:val="00B12D23"/>
    <w:rsid w:val="00B13386"/>
    <w:rsid w:val="00B136E8"/>
    <w:rsid w:val="00B137BC"/>
    <w:rsid w:val="00B139A2"/>
    <w:rsid w:val="00B13B41"/>
    <w:rsid w:val="00B14468"/>
    <w:rsid w:val="00B14624"/>
    <w:rsid w:val="00B14BEC"/>
    <w:rsid w:val="00B14C4D"/>
    <w:rsid w:val="00B14CB0"/>
    <w:rsid w:val="00B15175"/>
    <w:rsid w:val="00B15B09"/>
    <w:rsid w:val="00B16833"/>
    <w:rsid w:val="00B174AF"/>
    <w:rsid w:val="00B1773C"/>
    <w:rsid w:val="00B17A3D"/>
    <w:rsid w:val="00B20A84"/>
    <w:rsid w:val="00B20C5A"/>
    <w:rsid w:val="00B20CF7"/>
    <w:rsid w:val="00B21112"/>
    <w:rsid w:val="00B211FC"/>
    <w:rsid w:val="00B2132E"/>
    <w:rsid w:val="00B213B2"/>
    <w:rsid w:val="00B2143A"/>
    <w:rsid w:val="00B2150A"/>
    <w:rsid w:val="00B2154B"/>
    <w:rsid w:val="00B2187B"/>
    <w:rsid w:val="00B21AC9"/>
    <w:rsid w:val="00B21D64"/>
    <w:rsid w:val="00B21FC6"/>
    <w:rsid w:val="00B22568"/>
    <w:rsid w:val="00B22A43"/>
    <w:rsid w:val="00B22CD9"/>
    <w:rsid w:val="00B23027"/>
    <w:rsid w:val="00B23543"/>
    <w:rsid w:val="00B23674"/>
    <w:rsid w:val="00B23B70"/>
    <w:rsid w:val="00B23C45"/>
    <w:rsid w:val="00B23CD3"/>
    <w:rsid w:val="00B24128"/>
    <w:rsid w:val="00B2445F"/>
    <w:rsid w:val="00B24553"/>
    <w:rsid w:val="00B246F0"/>
    <w:rsid w:val="00B24A0E"/>
    <w:rsid w:val="00B25034"/>
    <w:rsid w:val="00B250E6"/>
    <w:rsid w:val="00B256E3"/>
    <w:rsid w:val="00B259C6"/>
    <w:rsid w:val="00B25AD6"/>
    <w:rsid w:val="00B25B56"/>
    <w:rsid w:val="00B26018"/>
    <w:rsid w:val="00B26445"/>
    <w:rsid w:val="00B26547"/>
    <w:rsid w:val="00B2654F"/>
    <w:rsid w:val="00B26B4A"/>
    <w:rsid w:val="00B26BCA"/>
    <w:rsid w:val="00B26E77"/>
    <w:rsid w:val="00B271AD"/>
    <w:rsid w:val="00B27291"/>
    <w:rsid w:val="00B2756F"/>
    <w:rsid w:val="00B27B50"/>
    <w:rsid w:val="00B27F6C"/>
    <w:rsid w:val="00B27FEC"/>
    <w:rsid w:val="00B30113"/>
    <w:rsid w:val="00B307A3"/>
    <w:rsid w:val="00B307D5"/>
    <w:rsid w:val="00B30E6C"/>
    <w:rsid w:val="00B31304"/>
    <w:rsid w:val="00B3165B"/>
    <w:rsid w:val="00B31E9C"/>
    <w:rsid w:val="00B3207F"/>
    <w:rsid w:val="00B321C4"/>
    <w:rsid w:val="00B32493"/>
    <w:rsid w:val="00B33261"/>
    <w:rsid w:val="00B33284"/>
    <w:rsid w:val="00B33637"/>
    <w:rsid w:val="00B33C00"/>
    <w:rsid w:val="00B33E28"/>
    <w:rsid w:val="00B3408F"/>
    <w:rsid w:val="00B34200"/>
    <w:rsid w:val="00B344B0"/>
    <w:rsid w:val="00B352FC"/>
    <w:rsid w:val="00B353EC"/>
    <w:rsid w:val="00B359FC"/>
    <w:rsid w:val="00B35F4D"/>
    <w:rsid w:val="00B3699C"/>
    <w:rsid w:val="00B36F70"/>
    <w:rsid w:val="00B37ABD"/>
    <w:rsid w:val="00B407E7"/>
    <w:rsid w:val="00B41456"/>
    <w:rsid w:val="00B42211"/>
    <w:rsid w:val="00B422EF"/>
    <w:rsid w:val="00B42D32"/>
    <w:rsid w:val="00B4328E"/>
    <w:rsid w:val="00B43C14"/>
    <w:rsid w:val="00B43C7D"/>
    <w:rsid w:val="00B45098"/>
    <w:rsid w:val="00B45627"/>
    <w:rsid w:val="00B45850"/>
    <w:rsid w:val="00B45907"/>
    <w:rsid w:val="00B45914"/>
    <w:rsid w:val="00B4595F"/>
    <w:rsid w:val="00B45ACF"/>
    <w:rsid w:val="00B45C66"/>
    <w:rsid w:val="00B45F52"/>
    <w:rsid w:val="00B46793"/>
    <w:rsid w:val="00B46B42"/>
    <w:rsid w:val="00B46F7E"/>
    <w:rsid w:val="00B473A7"/>
    <w:rsid w:val="00B47597"/>
    <w:rsid w:val="00B5001E"/>
    <w:rsid w:val="00B503E7"/>
    <w:rsid w:val="00B50892"/>
    <w:rsid w:val="00B50A3B"/>
    <w:rsid w:val="00B50B12"/>
    <w:rsid w:val="00B514FD"/>
    <w:rsid w:val="00B51875"/>
    <w:rsid w:val="00B5191A"/>
    <w:rsid w:val="00B51D48"/>
    <w:rsid w:val="00B51E5E"/>
    <w:rsid w:val="00B521D4"/>
    <w:rsid w:val="00B521D7"/>
    <w:rsid w:val="00B5227C"/>
    <w:rsid w:val="00B52466"/>
    <w:rsid w:val="00B5265F"/>
    <w:rsid w:val="00B529A6"/>
    <w:rsid w:val="00B52B23"/>
    <w:rsid w:val="00B531EF"/>
    <w:rsid w:val="00B54242"/>
    <w:rsid w:val="00B54DB7"/>
    <w:rsid w:val="00B54E93"/>
    <w:rsid w:val="00B54EB6"/>
    <w:rsid w:val="00B55D82"/>
    <w:rsid w:val="00B55E73"/>
    <w:rsid w:val="00B57620"/>
    <w:rsid w:val="00B57F7A"/>
    <w:rsid w:val="00B60595"/>
    <w:rsid w:val="00B60631"/>
    <w:rsid w:val="00B60C79"/>
    <w:rsid w:val="00B60D7F"/>
    <w:rsid w:val="00B6132B"/>
    <w:rsid w:val="00B6154C"/>
    <w:rsid w:val="00B61A6A"/>
    <w:rsid w:val="00B61B09"/>
    <w:rsid w:val="00B6205B"/>
    <w:rsid w:val="00B620A7"/>
    <w:rsid w:val="00B62CC5"/>
    <w:rsid w:val="00B63205"/>
    <w:rsid w:val="00B63850"/>
    <w:rsid w:val="00B6462F"/>
    <w:rsid w:val="00B659C0"/>
    <w:rsid w:val="00B6619F"/>
    <w:rsid w:val="00B670AE"/>
    <w:rsid w:val="00B672D4"/>
    <w:rsid w:val="00B67C1E"/>
    <w:rsid w:val="00B67D3F"/>
    <w:rsid w:val="00B67E80"/>
    <w:rsid w:val="00B714D2"/>
    <w:rsid w:val="00B71DA1"/>
    <w:rsid w:val="00B71FB5"/>
    <w:rsid w:val="00B7264B"/>
    <w:rsid w:val="00B7280A"/>
    <w:rsid w:val="00B7282F"/>
    <w:rsid w:val="00B72973"/>
    <w:rsid w:val="00B73BC4"/>
    <w:rsid w:val="00B73BD2"/>
    <w:rsid w:val="00B73C14"/>
    <w:rsid w:val="00B73D3B"/>
    <w:rsid w:val="00B7418B"/>
    <w:rsid w:val="00B7450D"/>
    <w:rsid w:val="00B74B8B"/>
    <w:rsid w:val="00B75885"/>
    <w:rsid w:val="00B758C7"/>
    <w:rsid w:val="00B75ABE"/>
    <w:rsid w:val="00B768A4"/>
    <w:rsid w:val="00B77218"/>
    <w:rsid w:val="00B773CD"/>
    <w:rsid w:val="00B7767D"/>
    <w:rsid w:val="00B778C3"/>
    <w:rsid w:val="00B77C8D"/>
    <w:rsid w:val="00B77F9B"/>
    <w:rsid w:val="00B80559"/>
    <w:rsid w:val="00B805D3"/>
    <w:rsid w:val="00B80B24"/>
    <w:rsid w:val="00B80C7E"/>
    <w:rsid w:val="00B81439"/>
    <w:rsid w:val="00B818D5"/>
    <w:rsid w:val="00B81C1E"/>
    <w:rsid w:val="00B81DDE"/>
    <w:rsid w:val="00B82224"/>
    <w:rsid w:val="00B822EC"/>
    <w:rsid w:val="00B82384"/>
    <w:rsid w:val="00B82649"/>
    <w:rsid w:val="00B82699"/>
    <w:rsid w:val="00B82ACB"/>
    <w:rsid w:val="00B82D2D"/>
    <w:rsid w:val="00B82EF5"/>
    <w:rsid w:val="00B83970"/>
    <w:rsid w:val="00B83D9D"/>
    <w:rsid w:val="00B83E1C"/>
    <w:rsid w:val="00B84364"/>
    <w:rsid w:val="00B84495"/>
    <w:rsid w:val="00B84B1C"/>
    <w:rsid w:val="00B84D31"/>
    <w:rsid w:val="00B8543F"/>
    <w:rsid w:val="00B8629F"/>
    <w:rsid w:val="00B86504"/>
    <w:rsid w:val="00B86FF6"/>
    <w:rsid w:val="00B87C6E"/>
    <w:rsid w:val="00B87CBB"/>
    <w:rsid w:val="00B9031D"/>
    <w:rsid w:val="00B90CEF"/>
    <w:rsid w:val="00B91901"/>
    <w:rsid w:val="00B9219B"/>
    <w:rsid w:val="00B928FD"/>
    <w:rsid w:val="00B92C65"/>
    <w:rsid w:val="00B93413"/>
    <w:rsid w:val="00B936B2"/>
    <w:rsid w:val="00B93FF4"/>
    <w:rsid w:val="00B94172"/>
    <w:rsid w:val="00B945A5"/>
    <w:rsid w:val="00B94B11"/>
    <w:rsid w:val="00B958CE"/>
    <w:rsid w:val="00B95D98"/>
    <w:rsid w:val="00B95FD4"/>
    <w:rsid w:val="00B9636B"/>
    <w:rsid w:val="00B965B2"/>
    <w:rsid w:val="00B96787"/>
    <w:rsid w:val="00B96A2B"/>
    <w:rsid w:val="00B96E2A"/>
    <w:rsid w:val="00B96EB2"/>
    <w:rsid w:val="00B9759A"/>
    <w:rsid w:val="00B97781"/>
    <w:rsid w:val="00B97966"/>
    <w:rsid w:val="00B979C8"/>
    <w:rsid w:val="00B97C48"/>
    <w:rsid w:val="00BA005E"/>
    <w:rsid w:val="00BA0453"/>
    <w:rsid w:val="00BA047E"/>
    <w:rsid w:val="00BA0E18"/>
    <w:rsid w:val="00BA0F93"/>
    <w:rsid w:val="00BA1F4B"/>
    <w:rsid w:val="00BA23DE"/>
    <w:rsid w:val="00BA2D9F"/>
    <w:rsid w:val="00BA2EB6"/>
    <w:rsid w:val="00BA3712"/>
    <w:rsid w:val="00BA3B21"/>
    <w:rsid w:val="00BA3FB9"/>
    <w:rsid w:val="00BA443F"/>
    <w:rsid w:val="00BA4C16"/>
    <w:rsid w:val="00BA4C9E"/>
    <w:rsid w:val="00BA527B"/>
    <w:rsid w:val="00BA544C"/>
    <w:rsid w:val="00BA54A5"/>
    <w:rsid w:val="00BA5615"/>
    <w:rsid w:val="00BA5CE0"/>
    <w:rsid w:val="00BA5DCA"/>
    <w:rsid w:val="00BA5DD0"/>
    <w:rsid w:val="00BA6031"/>
    <w:rsid w:val="00BA6193"/>
    <w:rsid w:val="00BA703F"/>
    <w:rsid w:val="00BB02FC"/>
    <w:rsid w:val="00BB0587"/>
    <w:rsid w:val="00BB05B4"/>
    <w:rsid w:val="00BB0767"/>
    <w:rsid w:val="00BB0CAB"/>
    <w:rsid w:val="00BB0EE1"/>
    <w:rsid w:val="00BB199A"/>
    <w:rsid w:val="00BB2BD0"/>
    <w:rsid w:val="00BB302A"/>
    <w:rsid w:val="00BB40A0"/>
    <w:rsid w:val="00BB4427"/>
    <w:rsid w:val="00BB4557"/>
    <w:rsid w:val="00BB492E"/>
    <w:rsid w:val="00BB496B"/>
    <w:rsid w:val="00BB4C44"/>
    <w:rsid w:val="00BB4CC8"/>
    <w:rsid w:val="00BB5041"/>
    <w:rsid w:val="00BB5F01"/>
    <w:rsid w:val="00BB5F97"/>
    <w:rsid w:val="00BB61FF"/>
    <w:rsid w:val="00BB64D5"/>
    <w:rsid w:val="00BB6735"/>
    <w:rsid w:val="00BB72C7"/>
    <w:rsid w:val="00BB7E1F"/>
    <w:rsid w:val="00BC0079"/>
    <w:rsid w:val="00BC01EC"/>
    <w:rsid w:val="00BC029C"/>
    <w:rsid w:val="00BC0588"/>
    <w:rsid w:val="00BC093A"/>
    <w:rsid w:val="00BC098D"/>
    <w:rsid w:val="00BC0D2B"/>
    <w:rsid w:val="00BC0E18"/>
    <w:rsid w:val="00BC168D"/>
    <w:rsid w:val="00BC17E0"/>
    <w:rsid w:val="00BC1D36"/>
    <w:rsid w:val="00BC216E"/>
    <w:rsid w:val="00BC221B"/>
    <w:rsid w:val="00BC276F"/>
    <w:rsid w:val="00BC2FDA"/>
    <w:rsid w:val="00BC32A2"/>
    <w:rsid w:val="00BC3AF1"/>
    <w:rsid w:val="00BC4014"/>
    <w:rsid w:val="00BC438E"/>
    <w:rsid w:val="00BC4433"/>
    <w:rsid w:val="00BC477A"/>
    <w:rsid w:val="00BC4A3B"/>
    <w:rsid w:val="00BC4F3A"/>
    <w:rsid w:val="00BC52CC"/>
    <w:rsid w:val="00BC5909"/>
    <w:rsid w:val="00BC5A56"/>
    <w:rsid w:val="00BC5EE5"/>
    <w:rsid w:val="00BC633B"/>
    <w:rsid w:val="00BC69AD"/>
    <w:rsid w:val="00BC69B1"/>
    <w:rsid w:val="00BC7D55"/>
    <w:rsid w:val="00BC7EB9"/>
    <w:rsid w:val="00BC7FDC"/>
    <w:rsid w:val="00BD0062"/>
    <w:rsid w:val="00BD06EA"/>
    <w:rsid w:val="00BD089C"/>
    <w:rsid w:val="00BD0A14"/>
    <w:rsid w:val="00BD1528"/>
    <w:rsid w:val="00BD197B"/>
    <w:rsid w:val="00BD2160"/>
    <w:rsid w:val="00BD21B8"/>
    <w:rsid w:val="00BD2B73"/>
    <w:rsid w:val="00BD34EB"/>
    <w:rsid w:val="00BD3BC4"/>
    <w:rsid w:val="00BD3FA2"/>
    <w:rsid w:val="00BD4087"/>
    <w:rsid w:val="00BD42BE"/>
    <w:rsid w:val="00BD4E1E"/>
    <w:rsid w:val="00BD60BC"/>
    <w:rsid w:val="00BD6379"/>
    <w:rsid w:val="00BD637C"/>
    <w:rsid w:val="00BD72CC"/>
    <w:rsid w:val="00BD7FCF"/>
    <w:rsid w:val="00BE0085"/>
    <w:rsid w:val="00BE0754"/>
    <w:rsid w:val="00BE0FDE"/>
    <w:rsid w:val="00BE1062"/>
    <w:rsid w:val="00BE17DA"/>
    <w:rsid w:val="00BE18B8"/>
    <w:rsid w:val="00BE18E9"/>
    <w:rsid w:val="00BE1D54"/>
    <w:rsid w:val="00BE1F45"/>
    <w:rsid w:val="00BE21C4"/>
    <w:rsid w:val="00BE280B"/>
    <w:rsid w:val="00BE2AAB"/>
    <w:rsid w:val="00BE2C1F"/>
    <w:rsid w:val="00BE3069"/>
    <w:rsid w:val="00BE3252"/>
    <w:rsid w:val="00BE3669"/>
    <w:rsid w:val="00BE3805"/>
    <w:rsid w:val="00BE3EAE"/>
    <w:rsid w:val="00BE41E3"/>
    <w:rsid w:val="00BE446B"/>
    <w:rsid w:val="00BE4487"/>
    <w:rsid w:val="00BE4EF2"/>
    <w:rsid w:val="00BE5CD9"/>
    <w:rsid w:val="00BE5DFB"/>
    <w:rsid w:val="00BE60B1"/>
    <w:rsid w:val="00BE618C"/>
    <w:rsid w:val="00BE687A"/>
    <w:rsid w:val="00BE6B30"/>
    <w:rsid w:val="00BE6CDE"/>
    <w:rsid w:val="00BE74AE"/>
    <w:rsid w:val="00BE764F"/>
    <w:rsid w:val="00BE7C04"/>
    <w:rsid w:val="00BE7D6B"/>
    <w:rsid w:val="00BF02CF"/>
    <w:rsid w:val="00BF0453"/>
    <w:rsid w:val="00BF0BE9"/>
    <w:rsid w:val="00BF0C2A"/>
    <w:rsid w:val="00BF11BA"/>
    <w:rsid w:val="00BF148D"/>
    <w:rsid w:val="00BF1967"/>
    <w:rsid w:val="00BF1993"/>
    <w:rsid w:val="00BF1CDF"/>
    <w:rsid w:val="00BF1D2A"/>
    <w:rsid w:val="00BF1F2A"/>
    <w:rsid w:val="00BF2658"/>
    <w:rsid w:val="00BF26A2"/>
    <w:rsid w:val="00BF2899"/>
    <w:rsid w:val="00BF2ABD"/>
    <w:rsid w:val="00BF2FAA"/>
    <w:rsid w:val="00BF30CA"/>
    <w:rsid w:val="00BF32DC"/>
    <w:rsid w:val="00BF3645"/>
    <w:rsid w:val="00BF3FEB"/>
    <w:rsid w:val="00BF47EC"/>
    <w:rsid w:val="00BF47F5"/>
    <w:rsid w:val="00BF4DA2"/>
    <w:rsid w:val="00BF4EDD"/>
    <w:rsid w:val="00BF5E3D"/>
    <w:rsid w:val="00BF626A"/>
    <w:rsid w:val="00BF626F"/>
    <w:rsid w:val="00BF6888"/>
    <w:rsid w:val="00BF6E0B"/>
    <w:rsid w:val="00BF6E95"/>
    <w:rsid w:val="00BF7350"/>
    <w:rsid w:val="00BF7A80"/>
    <w:rsid w:val="00BF7D69"/>
    <w:rsid w:val="00C00043"/>
    <w:rsid w:val="00C0020C"/>
    <w:rsid w:val="00C003B4"/>
    <w:rsid w:val="00C00777"/>
    <w:rsid w:val="00C00966"/>
    <w:rsid w:val="00C0096D"/>
    <w:rsid w:val="00C00984"/>
    <w:rsid w:val="00C00998"/>
    <w:rsid w:val="00C00D6F"/>
    <w:rsid w:val="00C0188F"/>
    <w:rsid w:val="00C01E9F"/>
    <w:rsid w:val="00C02383"/>
    <w:rsid w:val="00C028CC"/>
    <w:rsid w:val="00C02A31"/>
    <w:rsid w:val="00C02B89"/>
    <w:rsid w:val="00C03170"/>
    <w:rsid w:val="00C038AF"/>
    <w:rsid w:val="00C03A9F"/>
    <w:rsid w:val="00C03BAE"/>
    <w:rsid w:val="00C04472"/>
    <w:rsid w:val="00C04A15"/>
    <w:rsid w:val="00C04CF8"/>
    <w:rsid w:val="00C04FC1"/>
    <w:rsid w:val="00C0529C"/>
    <w:rsid w:val="00C05785"/>
    <w:rsid w:val="00C06207"/>
    <w:rsid w:val="00C062B5"/>
    <w:rsid w:val="00C0696B"/>
    <w:rsid w:val="00C06B7B"/>
    <w:rsid w:val="00C071D1"/>
    <w:rsid w:val="00C07600"/>
    <w:rsid w:val="00C07A49"/>
    <w:rsid w:val="00C07BA7"/>
    <w:rsid w:val="00C10313"/>
    <w:rsid w:val="00C10AC3"/>
    <w:rsid w:val="00C10B67"/>
    <w:rsid w:val="00C10F54"/>
    <w:rsid w:val="00C1124E"/>
    <w:rsid w:val="00C1139D"/>
    <w:rsid w:val="00C113E6"/>
    <w:rsid w:val="00C11CFB"/>
    <w:rsid w:val="00C124D9"/>
    <w:rsid w:val="00C12932"/>
    <w:rsid w:val="00C12E1B"/>
    <w:rsid w:val="00C13CB1"/>
    <w:rsid w:val="00C143C7"/>
    <w:rsid w:val="00C14818"/>
    <w:rsid w:val="00C1487C"/>
    <w:rsid w:val="00C14CE0"/>
    <w:rsid w:val="00C14ED4"/>
    <w:rsid w:val="00C15B20"/>
    <w:rsid w:val="00C15F4D"/>
    <w:rsid w:val="00C16264"/>
    <w:rsid w:val="00C1678C"/>
    <w:rsid w:val="00C16EBE"/>
    <w:rsid w:val="00C17A74"/>
    <w:rsid w:val="00C20166"/>
    <w:rsid w:val="00C20687"/>
    <w:rsid w:val="00C20814"/>
    <w:rsid w:val="00C20916"/>
    <w:rsid w:val="00C20C7C"/>
    <w:rsid w:val="00C20E9E"/>
    <w:rsid w:val="00C21E1F"/>
    <w:rsid w:val="00C22050"/>
    <w:rsid w:val="00C2234D"/>
    <w:rsid w:val="00C228B4"/>
    <w:rsid w:val="00C2297E"/>
    <w:rsid w:val="00C2316D"/>
    <w:rsid w:val="00C232B9"/>
    <w:rsid w:val="00C2343C"/>
    <w:rsid w:val="00C23C74"/>
    <w:rsid w:val="00C23C82"/>
    <w:rsid w:val="00C23EB4"/>
    <w:rsid w:val="00C2426F"/>
    <w:rsid w:val="00C24355"/>
    <w:rsid w:val="00C24B5E"/>
    <w:rsid w:val="00C24C3A"/>
    <w:rsid w:val="00C24E48"/>
    <w:rsid w:val="00C25204"/>
    <w:rsid w:val="00C25CD8"/>
    <w:rsid w:val="00C25E0B"/>
    <w:rsid w:val="00C265B4"/>
    <w:rsid w:val="00C266A7"/>
    <w:rsid w:val="00C26A4D"/>
    <w:rsid w:val="00C26B20"/>
    <w:rsid w:val="00C2758B"/>
    <w:rsid w:val="00C27827"/>
    <w:rsid w:val="00C27D73"/>
    <w:rsid w:val="00C27F53"/>
    <w:rsid w:val="00C313E3"/>
    <w:rsid w:val="00C31DAD"/>
    <w:rsid w:val="00C320C4"/>
    <w:rsid w:val="00C3242F"/>
    <w:rsid w:val="00C32E29"/>
    <w:rsid w:val="00C333A4"/>
    <w:rsid w:val="00C338E7"/>
    <w:rsid w:val="00C33A4F"/>
    <w:rsid w:val="00C3422D"/>
    <w:rsid w:val="00C34424"/>
    <w:rsid w:val="00C3459D"/>
    <w:rsid w:val="00C34755"/>
    <w:rsid w:val="00C34A93"/>
    <w:rsid w:val="00C34E43"/>
    <w:rsid w:val="00C34F0F"/>
    <w:rsid w:val="00C3550F"/>
    <w:rsid w:val="00C359B8"/>
    <w:rsid w:val="00C36293"/>
    <w:rsid w:val="00C371FD"/>
    <w:rsid w:val="00C3722F"/>
    <w:rsid w:val="00C3741E"/>
    <w:rsid w:val="00C375B1"/>
    <w:rsid w:val="00C3761D"/>
    <w:rsid w:val="00C378A3"/>
    <w:rsid w:val="00C37988"/>
    <w:rsid w:val="00C37BD4"/>
    <w:rsid w:val="00C37BE7"/>
    <w:rsid w:val="00C4017F"/>
    <w:rsid w:val="00C40592"/>
    <w:rsid w:val="00C40876"/>
    <w:rsid w:val="00C40ED2"/>
    <w:rsid w:val="00C41850"/>
    <w:rsid w:val="00C42077"/>
    <w:rsid w:val="00C4230C"/>
    <w:rsid w:val="00C42374"/>
    <w:rsid w:val="00C4242E"/>
    <w:rsid w:val="00C42BA5"/>
    <w:rsid w:val="00C42E74"/>
    <w:rsid w:val="00C4316E"/>
    <w:rsid w:val="00C437B8"/>
    <w:rsid w:val="00C43A4E"/>
    <w:rsid w:val="00C43A84"/>
    <w:rsid w:val="00C43C41"/>
    <w:rsid w:val="00C43E08"/>
    <w:rsid w:val="00C44121"/>
    <w:rsid w:val="00C44180"/>
    <w:rsid w:val="00C442C2"/>
    <w:rsid w:val="00C450E9"/>
    <w:rsid w:val="00C459A6"/>
    <w:rsid w:val="00C45A9E"/>
    <w:rsid w:val="00C45D11"/>
    <w:rsid w:val="00C4624D"/>
    <w:rsid w:val="00C4628F"/>
    <w:rsid w:val="00C466DC"/>
    <w:rsid w:val="00C46C36"/>
    <w:rsid w:val="00C46C4A"/>
    <w:rsid w:val="00C46DA1"/>
    <w:rsid w:val="00C4713D"/>
    <w:rsid w:val="00C4744D"/>
    <w:rsid w:val="00C47B04"/>
    <w:rsid w:val="00C50A32"/>
    <w:rsid w:val="00C50C27"/>
    <w:rsid w:val="00C50C2F"/>
    <w:rsid w:val="00C51AC8"/>
    <w:rsid w:val="00C51F2E"/>
    <w:rsid w:val="00C52297"/>
    <w:rsid w:val="00C52364"/>
    <w:rsid w:val="00C52D7A"/>
    <w:rsid w:val="00C52F07"/>
    <w:rsid w:val="00C531BD"/>
    <w:rsid w:val="00C5338E"/>
    <w:rsid w:val="00C539E6"/>
    <w:rsid w:val="00C53A27"/>
    <w:rsid w:val="00C53A63"/>
    <w:rsid w:val="00C53C9F"/>
    <w:rsid w:val="00C5474C"/>
    <w:rsid w:val="00C5487C"/>
    <w:rsid w:val="00C54C5D"/>
    <w:rsid w:val="00C54F70"/>
    <w:rsid w:val="00C554C5"/>
    <w:rsid w:val="00C55D8D"/>
    <w:rsid w:val="00C55F07"/>
    <w:rsid w:val="00C56441"/>
    <w:rsid w:val="00C56462"/>
    <w:rsid w:val="00C567AD"/>
    <w:rsid w:val="00C569E4"/>
    <w:rsid w:val="00C56D32"/>
    <w:rsid w:val="00C574BA"/>
    <w:rsid w:val="00C57989"/>
    <w:rsid w:val="00C602E5"/>
    <w:rsid w:val="00C609FA"/>
    <w:rsid w:val="00C60C0C"/>
    <w:rsid w:val="00C60C18"/>
    <w:rsid w:val="00C61E31"/>
    <w:rsid w:val="00C620ED"/>
    <w:rsid w:val="00C62B5A"/>
    <w:rsid w:val="00C62F3B"/>
    <w:rsid w:val="00C63524"/>
    <w:rsid w:val="00C63D91"/>
    <w:rsid w:val="00C63DBE"/>
    <w:rsid w:val="00C645C5"/>
    <w:rsid w:val="00C648AD"/>
    <w:rsid w:val="00C6498F"/>
    <w:rsid w:val="00C654E1"/>
    <w:rsid w:val="00C656B8"/>
    <w:rsid w:val="00C6578A"/>
    <w:rsid w:val="00C6667D"/>
    <w:rsid w:val="00C66D93"/>
    <w:rsid w:val="00C66E5E"/>
    <w:rsid w:val="00C67620"/>
    <w:rsid w:val="00C67720"/>
    <w:rsid w:val="00C70DF9"/>
    <w:rsid w:val="00C71090"/>
    <w:rsid w:val="00C713A8"/>
    <w:rsid w:val="00C714D1"/>
    <w:rsid w:val="00C723DA"/>
    <w:rsid w:val="00C7297F"/>
    <w:rsid w:val="00C73A95"/>
    <w:rsid w:val="00C73B13"/>
    <w:rsid w:val="00C73BEF"/>
    <w:rsid w:val="00C744BD"/>
    <w:rsid w:val="00C753AB"/>
    <w:rsid w:val="00C7563B"/>
    <w:rsid w:val="00C761FA"/>
    <w:rsid w:val="00C763B5"/>
    <w:rsid w:val="00C77091"/>
    <w:rsid w:val="00C77124"/>
    <w:rsid w:val="00C7737E"/>
    <w:rsid w:val="00C777EE"/>
    <w:rsid w:val="00C77DFA"/>
    <w:rsid w:val="00C8040D"/>
    <w:rsid w:val="00C80620"/>
    <w:rsid w:val="00C8094D"/>
    <w:rsid w:val="00C809ED"/>
    <w:rsid w:val="00C80D96"/>
    <w:rsid w:val="00C80E6B"/>
    <w:rsid w:val="00C81761"/>
    <w:rsid w:val="00C8210D"/>
    <w:rsid w:val="00C8229D"/>
    <w:rsid w:val="00C8258F"/>
    <w:rsid w:val="00C82A41"/>
    <w:rsid w:val="00C82CA9"/>
    <w:rsid w:val="00C834AE"/>
    <w:rsid w:val="00C83C52"/>
    <w:rsid w:val="00C83D7B"/>
    <w:rsid w:val="00C84616"/>
    <w:rsid w:val="00C848FF"/>
    <w:rsid w:val="00C8515F"/>
    <w:rsid w:val="00C853A5"/>
    <w:rsid w:val="00C8577A"/>
    <w:rsid w:val="00C86357"/>
    <w:rsid w:val="00C867BA"/>
    <w:rsid w:val="00C86A95"/>
    <w:rsid w:val="00C86DCA"/>
    <w:rsid w:val="00C86FE9"/>
    <w:rsid w:val="00C873C3"/>
    <w:rsid w:val="00C878F9"/>
    <w:rsid w:val="00C879DE"/>
    <w:rsid w:val="00C87A7C"/>
    <w:rsid w:val="00C90870"/>
    <w:rsid w:val="00C908D2"/>
    <w:rsid w:val="00C915C6"/>
    <w:rsid w:val="00C92437"/>
    <w:rsid w:val="00C9272D"/>
    <w:rsid w:val="00C92A0F"/>
    <w:rsid w:val="00C93059"/>
    <w:rsid w:val="00C933B4"/>
    <w:rsid w:val="00C933C0"/>
    <w:rsid w:val="00C934D1"/>
    <w:rsid w:val="00C93848"/>
    <w:rsid w:val="00C93E18"/>
    <w:rsid w:val="00C93ED4"/>
    <w:rsid w:val="00C94233"/>
    <w:rsid w:val="00C9499D"/>
    <w:rsid w:val="00C950C4"/>
    <w:rsid w:val="00C9549A"/>
    <w:rsid w:val="00C9567F"/>
    <w:rsid w:val="00C956D3"/>
    <w:rsid w:val="00C95B78"/>
    <w:rsid w:val="00C95FB0"/>
    <w:rsid w:val="00C963AC"/>
    <w:rsid w:val="00C969CB"/>
    <w:rsid w:val="00C96BB8"/>
    <w:rsid w:val="00C97170"/>
    <w:rsid w:val="00C97CA4"/>
    <w:rsid w:val="00CA022E"/>
    <w:rsid w:val="00CA09BB"/>
    <w:rsid w:val="00CA0AF2"/>
    <w:rsid w:val="00CA0DE6"/>
    <w:rsid w:val="00CA0EE6"/>
    <w:rsid w:val="00CA17D7"/>
    <w:rsid w:val="00CA1893"/>
    <w:rsid w:val="00CA1B4E"/>
    <w:rsid w:val="00CA258A"/>
    <w:rsid w:val="00CA2647"/>
    <w:rsid w:val="00CA26BA"/>
    <w:rsid w:val="00CA271D"/>
    <w:rsid w:val="00CA287B"/>
    <w:rsid w:val="00CA28D9"/>
    <w:rsid w:val="00CA2EB8"/>
    <w:rsid w:val="00CA3516"/>
    <w:rsid w:val="00CA3721"/>
    <w:rsid w:val="00CA37EE"/>
    <w:rsid w:val="00CA3846"/>
    <w:rsid w:val="00CA3854"/>
    <w:rsid w:val="00CA42FC"/>
    <w:rsid w:val="00CA555A"/>
    <w:rsid w:val="00CA56C4"/>
    <w:rsid w:val="00CA5A20"/>
    <w:rsid w:val="00CA5C84"/>
    <w:rsid w:val="00CA5CF5"/>
    <w:rsid w:val="00CA67FE"/>
    <w:rsid w:val="00CA6E26"/>
    <w:rsid w:val="00CA7053"/>
    <w:rsid w:val="00CA7380"/>
    <w:rsid w:val="00CA758D"/>
    <w:rsid w:val="00CA784F"/>
    <w:rsid w:val="00CB02BF"/>
    <w:rsid w:val="00CB05C5"/>
    <w:rsid w:val="00CB0684"/>
    <w:rsid w:val="00CB0694"/>
    <w:rsid w:val="00CB0899"/>
    <w:rsid w:val="00CB08C2"/>
    <w:rsid w:val="00CB1183"/>
    <w:rsid w:val="00CB1466"/>
    <w:rsid w:val="00CB18A5"/>
    <w:rsid w:val="00CB1EA4"/>
    <w:rsid w:val="00CB2074"/>
    <w:rsid w:val="00CB2117"/>
    <w:rsid w:val="00CB2327"/>
    <w:rsid w:val="00CB2D3C"/>
    <w:rsid w:val="00CB2D3F"/>
    <w:rsid w:val="00CB2D56"/>
    <w:rsid w:val="00CB2EBC"/>
    <w:rsid w:val="00CB3040"/>
    <w:rsid w:val="00CB42AA"/>
    <w:rsid w:val="00CB44FC"/>
    <w:rsid w:val="00CB509A"/>
    <w:rsid w:val="00CB5B38"/>
    <w:rsid w:val="00CB5EBE"/>
    <w:rsid w:val="00CB6076"/>
    <w:rsid w:val="00CB69CC"/>
    <w:rsid w:val="00CB6AD2"/>
    <w:rsid w:val="00CB6B1C"/>
    <w:rsid w:val="00CB7973"/>
    <w:rsid w:val="00CB7F3A"/>
    <w:rsid w:val="00CC0B95"/>
    <w:rsid w:val="00CC0E48"/>
    <w:rsid w:val="00CC118E"/>
    <w:rsid w:val="00CC1517"/>
    <w:rsid w:val="00CC1786"/>
    <w:rsid w:val="00CC187F"/>
    <w:rsid w:val="00CC211E"/>
    <w:rsid w:val="00CC25FC"/>
    <w:rsid w:val="00CC2A38"/>
    <w:rsid w:val="00CC2E23"/>
    <w:rsid w:val="00CC3639"/>
    <w:rsid w:val="00CC36A7"/>
    <w:rsid w:val="00CC3DE9"/>
    <w:rsid w:val="00CC3E12"/>
    <w:rsid w:val="00CC4065"/>
    <w:rsid w:val="00CC44AC"/>
    <w:rsid w:val="00CC450D"/>
    <w:rsid w:val="00CC4773"/>
    <w:rsid w:val="00CC4805"/>
    <w:rsid w:val="00CC4EAD"/>
    <w:rsid w:val="00CC4F3A"/>
    <w:rsid w:val="00CC50C4"/>
    <w:rsid w:val="00CC536F"/>
    <w:rsid w:val="00CC56A8"/>
    <w:rsid w:val="00CC5E7B"/>
    <w:rsid w:val="00CC5EF9"/>
    <w:rsid w:val="00CC644E"/>
    <w:rsid w:val="00CC659B"/>
    <w:rsid w:val="00CC66E9"/>
    <w:rsid w:val="00CC70F1"/>
    <w:rsid w:val="00CC72DB"/>
    <w:rsid w:val="00CC73C5"/>
    <w:rsid w:val="00CC7617"/>
    <w:rsid w:val="00CC76D5"/>
    <w:rsid w:val="00CC7A16"/>
    <w:rsid w:val="00CC7D5B"/>
    <w:rsid w:val="00CC7FE4"/>
    <w:rsid w:val="00CD0DB4"/>
    <w:rsid w:val="00CD1016"/>
    <w:rsid w:val="00CD1122"/>
    <w:rsid w:val="00CD1602"/>
    <w:rsid w:val="00CD16E8"/>
    <w:rsid w:val="00CD322D"/>
    <w:rsid w:val="00CD36F8"/>
    <w:rsid w:val="00CD3FAB"/>
    <w:rsid w:val="00CD43D3"/>
    <w:rsid w:val="00CD497D"/>
    <w:rsid w:val="00CD4BF3"/>
    <w:rsid w:val="00CD4D8B"/>
    <w:rsid w:val="00CD4EC7"/>
    <w:rsid w:val="00CD5007"/>
    <w:rsid w:val="00CD588A"/>
    <w:rsid w:val="00CD5AD8"/>
    <w:rsid w:val="00CD609D"/>
    <w:rsid w:val="00CD60BA"/>
    <w:rsid w:val="00CD62F9"/>
    <w:rsid w:val="00CD65D2"/>
    <w:rsid w:val="00CD71B4"/>
    <w:rsid w:val="00CD7677"/>
    <w:rsid w:val="00CD76E8"/>
    <w:rsid w:val="00CD7965"/>
    <w:rsid w:val="00CD7E47"/>
    <w:rsid w:val="00CD7F05"/>
    <w:rsid w:val="00CE020F"/>
    <w:rsid w:val="00CE02A8"/>
    <w:rsid w:val="00CE0A5E"/>
    <w:rsid w:val="00CE0C91"/>
    <w:rsid w:val="00CE1478"/>
    <w:rsid w:val="00CE25D8"/>
    <w:rsid w:val="00CE32CC"/>
    <w:rsid w:val="00CE3D98"/>
    <w:rsid w:val="00CE412C"/>
    <w:rsid w:val="00CE4AD0"/>
    <w:rsid w:val="00CE50EF"/>
    <w:rsid w:val="00CE5404"/>
    <w:rsid w:val="00CE5B05"/>
    <w:rsid w:val="00CE606C"/>
    <w:rsid w:val="00CE62A6"/>
    <w:rsid w:val="00CE6342"/>
    <w:rsid w:val="00CE677B"/>
    <w:rsid w:val="00CE68F7"/>
    <w:rsid w:val="00CE6D36"/>
    <w:rsid w:val="00CE6E3E"/>
    <w:rsid w:val="00CF01D8"/>
    <w:rsid w:val="00CF0656"/>
    <w:rsid w:val="00CF1254"/>
    <w:rsid w:val="00CF15AA"/>
    <w:rsid w:val="00CF1AF3"/>
    <w:rsid w:val="00CF2326"/>
    <w:rsid w:val="00CF23C4"/>
    <w:rsid w:val="00CF255C"/>
    <w:rsid w:val="00CF2676"/>
    <w:rsid w:val="00CF284F"/>
    <w:rsid w:val="00CF28B6"/>
    <w:rsid w:val="00CF3128"/>
    <w:rsid w:val="00CF33F3"/>
    <w:rsid w:val="00CF3425"/>
    <w:rsid w:val="00CF34A9"/>
    <w:rsid w:val="00CF3B99"/>
    <w:rsid w:val="00CF3BFE"/>
    <w:rsid w:val="00CF3D77"/>
    <w:rsid w:val="00CF3E03"/>
    <w:rsid w:val="00CF4213"/>
    <w:rsid w:val="00CF424F"/>
    <w:rsid w:val="00CF4390"/>
    <w:rsid w:val="00CF4797"/>
    <w:rsid w:val="00CF4DBF"/>
    <w:rsid w:val="00CF582E"/>
    <w:rsid w:val="00CF5CD2"/>
    <w:rsid w:val="00CF6178"/>
    <w:rsid w:val="00CF69A3"/>
    <w:rsid w:val="00CF6AE3"/>
    <w:rsid w:val="00CF6B95"/>
    <w:rsid w:val="00CF710D"/>
    <w:rsid w:val="00CF7468"/>
    <w:rsid w:val="00CF765B"/>
    <w:rsid w:val="00D00171"/>
    <w:rsid w:val="00D00FE9"/>
    <w:rsid w:val="00D01754"/>
    <w:rsid w:val="00D017A0"/>
    <w:rsid w:val="00D01853"/>
    <w:rsid w:val="00D01903"/>
    <w:rsid w:val="00D01CBC"/>
    <w:rsid w:val="00D027F4"/>
    <w:rsid w:val="00D028FF"/>
    <w:rsid w:val="00D02B33"/>
    <w:rsid w:val="00D02CF0"/>
    <w:rsid w:val="00D02D8F"/>
    <w:rsid w:val="00D0348D"/>
    <w:rsid w:val="00D03DC5"/>
    <w:rsid w:val="00D03EE3"/>
    <w:rsid w:val="00D0438B"/>
    <w:rsid w:val="00D0488D"/>
    <w:rsid w:val="00D057C9"/>
    <w:rsid w:val="00D057EC"/>
    <w:rsid w:val="00D05CB0"/>
    <w:rsid w:val="00D069F9"/>
    <w:rsid w:val="00D06A63"/>
    <w:rsid w:val="00D07654"/>
    <w:rsid w:val="00D078E5"/>
    <w:rsid w:val="00D0791E"/>
    <w:rsid w:val="00D07990"/>
    <w:rsid w:val="00D07B44"/>
    <w:rsid w:val="00D07E24"/>
    <w:rsid w:val="00D07FCA"/>
    <w:rsid w:val="00D10A8C"/>
    <w:rsid w:val="00D10DE9"/>
    <w:rsid w:val="00D1165A"/>
    <w:rsid w:val="00D11869"/>
    <w:rsid w:val="00D119D6"/>
    <w:rsid w:val="00D11DC3"/>
    <w:rsid w:val="00D12286"/>
    <w:rsid w:val="00D12622"/>
    <w:rsid w:val="00D129BB"/>
    <w:rsid w:val="00D1347E"/>
    <w:rsid w:val="00D13BC1"/>
    <w:rsid w:val="00D13EDD"/>
    <w:rsid w:val="00D13FD6"/>
    <w:rsid w:val="00D14A28"/>
    <w:rsid w:val="00D15D28"/>
    <w:rsid w:val="00D161B8"/>
    <w:rsid w:val="00D17380"/>
    <w:rsid w:val="00D17896"/>
    <w:rsid w:val="00D17BBA"/>
    <w:rsid w:val="00D2032B"/>
    <w:rsid w:val="00D20A8C"/>
    <w:rsid w:val="00D2137C"/>
    <w:rsid w:val="00D2139E"/>
    <w:rsid w:val="00D21923"/>
    <w:rsid w:val="00D21F6C"/>
    <w:rsid w:val="00D21FE0"/>
    <w:rsid w:val="00D223D2"/>
    <w:rsid w:val="00D226E2"/>
    <w:rsid w:val="00D2281F"/>
    <w:rsid w:val="00D22C54"/>
    <w:rsid w:val="00D23036"/>
    <w:rsid w:val="00D24D29"/>
    <w:rsid w:val="00D25621"/>
    <w:rsid w:val="00D26324"/>
    <w:rsid w:val="00D266AB"/>
    <w:rsid w:val="00D267A9"/>
    <w:rsid w:val="00D26A6D"/>
    <w:rsid w:val="00D26C45"/>
    <w:rsid w:val="00D26D3C"/>
    <w:rsid w:val="00D26D51"/>
    <w:rsid w:val="00D26DEC"/>
    <w:rsid w:val="00D26FB1"/>
    <w:rsid w:val="00D27898"/>
    <w:rsid w:val="00D3080B"/>
    <w:rsid w:val="00D313E3"/>
    <w:rsid w:val="00D31D92"/>
    <w:rsid w:val="00D32603"/>
    <w:rsid w:val="00D32DDB"/>
    <w:rsid w:val="00D33A39"/>
    <w:rsid w:val="00D33BC4"/>
    <w:rsid w:val="00D33E74"/>
    <w:rsid w:val="00D34333"/>
    <w:rsid w:val="00D345D0"/>
    <w:rsid w:val="00D346F3"/>
    <w:rsid w:val="00D34AB5"/>
    <w:rsid w:val="00D34BDA"/>
    <w:rsid w:val="00D34D20"/>
    <w:rsid w:val="00D34EA9"/>
    <w:rsid w:val="00D35192"/>
    <w:rsid w:val="00D356F5"/>
    <w:rsid w:val="00D35DCD"/>
    <w:rsid w:val="00D35EE9"/>
    <w:rsid w:val="00D36061"/>
    <w:rsid w:val="00D36900"/>
    <w:rsid w:val="00D36E2F"/>
    <w:rsid w:val="00D37812"/>
    <w:rsid w:val="00D37844"/>
    <w:rsid w:val="00D40941"/>
    <w:rsid w:val="00D4114E"/>
    <w:rsid w:val="00D41346"/>
    <w:rsid w:val="00D42446"/>
    <w:rsid w:val="00D42EDC"/>
    <w:rsid w:val="00D438FD"/>
    <w:rsid w:val="00D43C18"/>
    <w:rsid w:val="00D43FE1"/>
    <w:rsid w:val="00D44526"/>
    <w:rsid w:val="00D44598"/>
    <w:rsid w:val="00D446A8"/>
    <w:rsid w:val="00D44912"/>
    <w:rsid w:val="00D44E16"/>
    <w:rsid w:val="00D44E51"/>
    <w:rsid w:val="00D459AC"/>
    <w:rsid w:val="00D46205"/>
    <w:rsid w:val="00D469AF"/>
    <w:rsid w:val="00D46DDD"/>
    <w:rsid w:val="00D47BD4"/>
    <w:rsid w:val="00D50A6D"/>
    <w:rsid w:val="00D50ACF"/>
    <w:rsid w:val="00D50AE8"/>
    <w:rsid w:val="00D51033"/>
    <w:rsid w:val="00D510DD"/>
    <w:rsid w:val="00D515B7"/>
    <w:rsid w:val="00D518A3"/>
    <w:rsid w:val="00D51AC7"/>
    <w:rsid w:val="00D51E7B"/>
    <w:rsid w:val="00D520CF"/>
    <w:rsid w:val="00D52B5E"/>
    <w:rsid w:val="00D52F69"/>
    <w:rsid w:val="00D52FD0"/>
    <w:rsid w:val="00D53217"/>
    <w:rsid w:val="00D534DE"/>
    <w:rsid w:val="00D5384E"/>
    <w:rsid w:val="00D53AE2"/>
    <w:rsid w:val="00D53C4D"/>
    <w:rsid w:val="00D53C83"/>
    <w:rsid w:val="00D540FE"/>
    <w:rsid w:val="00D542A9"/>
    <w:rsid w:val="00D543D3"/>
    <w:rsid w:val="00D54953"/>
    <w:rsid w:val="00D559F8"/>
    <w:rsid w:val="00D55AA3"/>
    <w:rsid w:val="00D55ADD"/>
    <w:rsid w:val="00D57416"/>
    <w:rsid w:val="00D57847"/>
    <w:rsid w:val="00D57898"/>
    <w:rsid w:val="00D57D4C"/>
    <w:rsid w:val="00D57E18"/>
    <w:rsid w:val="00D57E3A"/>
    <w:rsid w:val="00D57EA9"/>
    <w:rsid w:val="00D6167F"/>
    <w:rsid w:val="00D61A48"/>
    <w:rsid w:val="00D61A4B"/>
    <w:rsid w:val="00D61B7F"/>
    <w:rsid w:val="00D6264F"/>
    <w:rsid w:val="00D62A2F"/>
    <w:rsid w:val="00D63C6E"/>
    <w:rsid w:val="00D640AD"/>
    <w:rsid w:val="00D64702"/>
    <w:rsid w:val="00D647EB"/>
    <w:rsid w:val="00D64CB2"/>
    <w:rsid w:val="00D65EEE"/>
    <w:rsid w:val="00D664CF"/>
    <w:rsid w:val="00D66774"/>
    <w:rsid w:val="00D667FA"/>
    <w:rsid w:val="00D66B02"/>
    <w:rsid w:val="00D6758F"/>
    <w:rsid w:val="00D675BA"/>
    <w:rsid w:val="00D67874"/>
    <w:rsid w:val="00D67BDC"/>
    <w:rsid w:val="00D67CD8"/>
    <w:rsid w:val="00D67E11"/>
    <w:rsid w:val="00D70328"/>
    <w:rsid w:val="00D703D8"/>
    <w:rsid w:val="00D70458"/>
    <w:rsid w:val="00D71303"/>
    <w:rsid w:val="00D7226E"/>
    <w:rsid w:val="00D727D0"/>
    <w:rsid w:val="00D74527"/>
    <w:rsid w:val="00D74CFA"/>
    <w:rsid w:val="00D74D52"/>
    <w:rsid w:val="00D74D60"/>
    <w:rsid w:val="00D75221"/>
    <w:rsid w:val="00D75369"/>
    <w:rsid w:val="00D7539E"/>
    <w:rsid w:val="00D75460"/>
    <w:rsid w:val="00D756EE"/>
    <w:rsid w:val="00D75FEB"/>
    <w:rsid w:val="00D760B8"/>
    <w:rsid w:val="00D761A8"/>
    <w:rsid w:val="00D7672D"/>
    <w:rsid w:val="00D76861"/>
    <w:rsid w:val="00D76921"/>
    <w:rsid w:val="00D76F6D"/>
    <w:rsid w:val="00D76FEA"/>
    <w:rsid w:val="00D774D8"/>
    <w:rsid w:val="00D779B6"/>
    <w:rsid w:val="00D80179"/>
    <w:rsid w:val="00D80442"/>
    <w:rsid w:val="00D806B0"/>
    <w:rsid w:val="00D806BA"/>
    <w:rsid w:val="00D80F2A"/>
    <w:rsid w:val="00D812C5"/>
    <w:rsid w:val="00D8137E"/>
    <w:rsid w:val="00D8177D"/>
    <w:rsid w:val="00D81A4F"/>
    <w:rsid w:val="00D8210D"/>
    <w:rsid w:val="00D8262A"/>
    <w:rsid w:val="00D82A4C"/>
    <w:rsid w:val="00D82F96"/>
    <w:rsid w:val="00D837B2"/>
    <w:rsid w:val="00D838D5"/>
    <w:rsid w:val="00D83F2B"/>
    <w:rsid w:val="00D83FE7"/>
    <w:rsid w:val="00D84492"/>
    <w:rsid w:val="00D8469B"/>
    <w:rsid w:val="00D84B64"/>
    <w:rsid w:val="00D85D0F"/>
    <w:rsid w:val="00D8623B"/>
    <w:rsid w:val="00D862A2"/>
    <w:rsid w:val="00D865EE"/>
    <w:rsid w:val="00D868AC"/>
    <w:rsid w:val="00D869B3"/>
    <w:rsid w:val="00D86A63"/>
    <w:rsid w:val="00D86A98"/>
    <w:rsid w:val="00D86D33"/>
    <w:rsid w:val="00D87369"/>
    <w:rsid w:val="00D874B3"/>
    <w:rsid w:val="00D87602"/>
    <w:rsid w:val="00D9030C"/>
    <w:rsid w:val="00D9098F"/>
    <w:rsid w:val="00D90A7E"/>
    <w:rsid w:val="00D91473"/>
    <w:rsid w:val="00D91526"/>
    <w:rsid w:val="00D91A3E"/>
    <w:rsid w:val="00D91C65"/>
    <w:rsid w:val="00D91D77"/>
    <w:rsid w:val="00D91D78"/>
    <w:rsid w:val="00D92146"/>
    <w:rsid w:val="00D923B1"/>
    <w:rsid w:val="00D92608"/>
    <w:rsid w:val="00D92701"/>
    <w:rsid w:val="00D9279E"/>
    <w:rsid w:val="00D92DF2"/>
    <w:rsid w:val="00D93270"/>
    <w:rsid w:val="00D93566"/>
    <w:rsid w:val="00D93807"/>
    <w:rsid w:val="00D9402A"/>
    <w:rsid w:val="00D94108"/>
    <w:rsid w:val="00D941A4"/>
    <w:rsid w:val="00D94682"/>
    <w:rsid w:val="00D946B8"/>
    <w:rsid w:val="00D947A4"/>
    <w:rsid w:val="00D94D81"/>
    <w:rsid w:val="00D94E44"/>
    <w:rsid w:val="00D9533C"/>
    <w:rsid w:val="00D95AA7"/>
    <w:rsid w:val="00D95D4E"/>
    <w:rsid w:val="00D95F0E"/>
    <w:rsid w:val="00D9601C"/>
    <w:rsid w:val="00D96427"/>
    <w:rsid w:val="00D965CA"/>
    <w:rsid w:val="00D96775"/>
    <w:rsid w:val="00D9689E"/>
    <w:rsid w:val="00D9796D"/>
    <w:rsid w:val="00DA06E5"/>
    <w:rsid w:val="00DA1413"/>
    <w:rsid w:val="00DA1575"/>
    <w:rsid w:val="00DA19D0"/>
    <w:rsid w:val="00DA1AA4"/>
    <w:rsid w:val="00DA251A"/>
    <w:rsid w:val="00DA265E"/>
    <w:rsid w:val="00DA2CD2"/>
    <w:rsid w:val="00DA3814"/>
    <w:rsid w:val="00DA382A"/>
    <w:rsid w:val="00DA3D44"/>
    <w:rsid w:val="00DA405B"/>
    <w:rsid w:val="00DA4B4B"/>
    <w:rsid w:val="00DA4BFE"/>
    <w:rsid w:val="00DA4FA0"/>
    <w:rsid w:val="00DA5329"/>
    <w:rsid w:val="00DA56CD"/>
    <w:rsid w:val="00DA5C4F"/>
    <w:rsid w:val="00DA5D0F"/>
    <w:rsid w:val="00DA5DFC"/>
    <w:rsid w:val="00DA5F70"/>
    <w:rsid w:val="00DA607D"/>
    <w:rsid w:val="00DA6764"/>
    <w:rsid w:val="00DA67CB"/>
    <w:rsid w:val="00DA71B3"/>
    <w:rsid w:val="00DA7245"/>
    <w:rsid w:val="00DA7DFD"/>
    <w:rsid w:val="00DB0323"/>
    <w:rsid w:val="00DB06C5"/>
    <w:rsid w:val="00DB0E37"/>
    <w:rsid w:val="00DB12CE"/>
    <w:rsid w:val="00DB1320"/>
    <w:rsid w:val="00DB18FB"/>
    <w:rsid w:val="00DB2F20"/>
    <w:rsid w:val="00DB3237"/>
    <w:rsid w:val="00DB36F1"/>
    <w:rsid w:val="00DB45B5"/>
    <w:rsid w:val="00DB4675"/>
    <w:rsid w:val="00DB4945"/>
    <w:rsid w:val="00DB4AE0"/>
    <w:rsid w:val="00DB4E0B"/>
    <w:rsid w:val="00DB4E2B"/>
    <w:rsid w:val="00DB4F60"/>
    <w:rsid w:val="00DB5388"/>
    <w:rsid w:val="00DB55DF"/>
    <w:rsid w:val="00DB5BAE"/>
    <w:rsid w:val="00DB5E96"/>
    <w:rsid w:val="00DB5EBD"/>
    <w:rsid w:val="00DB5F39"/>
    <w:rsid w:val="00DB61C8"/>
    <w:rsid w:val="00DB6B78"/>
    <w:rsid w:val="00DB6D0E"/>
    <w:rsid w:val="00DB6EA9"/>
    <w:rsid w:val="00DB74A7"/>
    <w:rsid w:val="00DB7855"/>
    <w:rsid w:val="00DB7CF2"/>
    <w:rsid w:val="00DB7ED6"/>
    <w:rsid w:val="00DB7F87"/>
    <w:rsid w:val="00DC0052"/>
    <w:rsid w:val="00DC0269"/>
    <w:rsid w:val="00DC0A1C"/>
    <w:rsid w:val="00DC0D06"/>
    <w:rsid w:val="00DC0EAB"/>
    <w:rsid w:val="00DC10C2"/>
    <w:rsid w:val="00DC1484"/>
    <w:rsid w:val="00DC15E8"/>
    <w:rsid w:val="00DC200A"/>
    <w:rsid w:val="00DC2089"/>
    <w:rsid w:val="00DC2479"/>
    <w:rsid w:val="00DC266F"/>
    <w:rsid w:val="00DC3235"/>
    <w:rsid w:val="00DC340A"/>
    <w:rsid w:val="00DC3B29"/>
    <w:rsid w:val="00DC3C69"/>
    <w:rsid w:val="00DC4065"/>
    <w:rsid w:val="00DC45F7"/>
    <w:rsid w:val="00DC4A20"/>
    <w:rsid w:val="00DC4D73"/>
    <w:rsid w:val="00DC546E"/>
    <w:rsid w:val="00DC5910"/>
    <w:rsid w:val="00DC5ABF"/>
    <w:rsid w:val="00DC5C55"/>
    <w:rsid w:val="00DC607B"/>
    <w:rsid w:val="00DC62C5"/>
    <w:rsid w:val="00DC6E17"/>
    <w:rsid w:val="00DC701D"/>
    <w:rsid w:val="00DC744A"/>
    <w:rsid w:val="00DC78BD"/>
    <w:rsid w:val="00DC7967"/>
    <w:rsid w:val="00DC7EDF"/>
    <w:rsid w:val="00DD06AE"/>
    <w:rsid w:val="00DD0A54"/>
    <w:rsid w:val="00DD0ADB"/>
    <w:rsid w:val="00DD1138"/>
    <w:rsid w:val="00DD1624"/>
    <w:rsid w:val="00DD1E9E"/>
    <w:rsid w:val="00DD1EC5"/>
    <w:rsid w:val="00DD1FC8"/>
    <w:rsid w:val="00DD2435"/>
    <w:rsid w:val="00DD2DEE"/>
    <w:rsid w:val="00DD2E81"/>
    <w:rsid w:val="00DD31EC"/>
    <w:rsid w:val="00DD31F2"/>
    <w:rsid w:val="00DD326A"/>
    <w:rsid w:val="00DD361C"/>
    <w:rsid w:val="00DD474A"/>
    <w:rsid w:val="00DD4B74"/>
    <w:rsid w:val="00DD4BA8"/>
    <w:rsid w:val="00DD4F26"/>
    <w:rsid w:val="00DD549C"/>
    <w:rsid w:val="00DD5533"/>
    <w:rsid w:val="00DD5757"/>
    <w:rsid w:val="00DD5A2D"/>
    <w:rsid w:val="00DD5D40"/>
    <w:rsid w:val="00DD5E41"/>
    <w:rsid w:val="00DD61DC"/>
    <w:rsid w:val="00DD6776"/>
    <w:rsid w:val="00DD6D26"/>
    <w:rsid w:val="00DD7321"/>
    <w:rsid w:val="00DD78E2"/>
    <w:rsid w:val="00DD7D56"/>
    <w:rsid w:val="00DE010A"/>
    <w:rsid w:val="00DE0425"/>
    <w:rsid w:val="00DE1092"/>
    <w:rsid w:val="00DE10C7"/>
    <w:rsid w:val="00DE10D9"/>
    <w:rsid w:val="00DE14DF"/>
    <w:rsid w:val="00DE22C0"/>
    <w:rsid w:val="00DE2571"/>
    <w:rsid w:val="00DE2820"/>
    <w:rsid w:val="00DE28B2"/>
    <w:rsid w:val="00DE2C8B"/>
    <w:rsid w:val="00DE2D83"/>
    <w:rsid w:val="00DE2F67"/>
    <w:rsid w:val="00DE3107"/>
    <w:rsid w:val="00DE37FA"/>
    <w:rsid w:val="00DE4277"/>
    <w:rsid w:val="00DE4312"/>
    <w:rsid w:val="00DE4BFE"/>
    <w:rsid w:val="00DE514F"/>
    <w:rsid w:val="00DE5818"/>
    <w:rsid w:val="00DE61E1"/>
    <w:rsid w:val="00DE6AF8"/>
    <w:rsid w:val="00DE71A9"/>
    <w:rsid w:val="00DE72BC"/>
    <w:rsid w:val="00DE7669"/>
    <w:rsid w:val="00DE76C8"/>
    <w:rsid w:val="00DE7B46"/>
    <w:rsid w:val="00DE7C34"/>
    <w:rsid w:val="00DE7DDE"/>
    <w:rsid w:val="00DE7EF6"/>
    <w:rsid w:val="00DE7F7C"/>
    <w:rsid w:val="00DF03A0"/>
    <w:rsid w:val="00DF0403"/>
    <w:rsid w:val="00DF0569"/>
    <w:rsid w:val="00DF0604"/>
    <w:rsid w:val="00DF0952"/>
    <w:rsid w:val="00DF0D58"/>
    <w:rsid w:val="00DF0E7E"/>
    <w:rsid w:val="00DF1848"/>
    <w:rsid w:val="00DF1903"/>
    <w:rsid w:val="00DF2326"/>
    <w:rsid w:val="00DF28E7"/>
    <w:rsid w:val="00DF2906"/>
    <w:rsid w:val="00DF305C"/>
    <w:rsid w:val="00DF3367"/>
    <w:rsid w:val="00DF450D"/>
    <w:rsid w:val="00DF46A9"/>
    <w:rsid w:val="00DF49BD"/>
    <w:rsid w:val="00DF4F12"/>
    <w:rsid w:val="00DF57E9"/>
    <w:rsid w:val="00DF613B"/>
    <w:rsid w:val="00DF624B"/>
    <w:rsid w:val="00DF660A"/>
    <w:rsid w:val="00DF69DC"/>
    <w:rsid w:val="00DF6DA2"/>
    <w:rsid w:val="00DF6E4B"/>
    <w:rsid w:val="00DF73D4"/>
    <w:rsid w:val="00E0042F"/>
    <w:rsid w:val="00E0070B"/>
    <w:rsid w:val="00E01687"/>
    <w:rsid w:val="00E020C9"/>
    <w:rsid w:val="00E0240A"/>
    <w:rsid w:val="00E02489"/>
    <w:rsid w:val="00E02F0D"/>
    <w:rsid w:val="00E0326D"/>
    <w:rsid w:val="00E0371F"/>
    <w:rsid w:val="00E03B85"/>
    <w:rsid w:val="00E0454F"/>
    <w:rsid w:val="00E04703"/>
    <w:rsid w:val="00E047B2"/>
    <w:rsid w:val="00E04C15"/>
    <w:rsid w:val="00E04C24"/>
    <w:rsid w:val="00E04C89"/>
    <w:rsid w:val="00E053F7"/>
    <w:rsid w:val="00E054B1"/>
    <w:rsid w:val="00E0570F"/>
    <w:rsid w:val="00E05740"/>
    <w:rsid w:val="00E05D65"/>
    <w:rsid w:val="00E0608B"/>
    <w:rsid w:val="00E066B2"/>
    <w:rsid w:val="00E067BC"/>
    <w:rsid w:val="00E0694B"/>
    <w:rsid w:val="00E07016"/>
    <w:rsid w:val="00E07105"/>
    <w:rsid w:val="00E07409"/>
    <w:rsid w:val="00E074C2"/>
    <w:rsid w:val="00E0783D"/>
    <w:rsid w:val="00E106C5"/>
    <w:rsid w:val="00E10C67"/>
    <w:rsid w:val="00E110B2"/>
    <w:rsid w:val="00E1176A"/>
    <w:rsid w:val="00E1181D"/>
    <w:rsid w:val="00E11C3B"/>
    <w:rsid w:val="00E12E01"/>
    <w:rsid w:val="00E134A8"/>
    <w:rsid w:val="00E13715"/>
    <w:rsid w:val="00E13B2E"/>
    <w:rsid w:val="00E13FD3"/>
    <w:rsid w:val="00E14355"/>
    <w:rsid w:val="00E14B2F"/>
    <w:rsid w:val="00E14D90"/>
    <w:rsid w:val="00E15100"/>
    <w:rsid w:val="00E1547F"/>
    <w:rsid w:val="00E154DC"/>
    <w:rsid w:val="00E15AF3"/>
    <w:rsid w:val="00E160F1"/>
    <w:rsid w:val="00E16297"/>
    <w:rsid w:val="00E16350"/>
    <w:rsid w:val="00E16373"/>
    <w:rsid w:val="00E163EA"/>
    <w:rsid w:val="00E16760"/>
    <w:rsid w:val="00E16E03"/>
    <w:rsid w:val="00E16EAF"/>
    <w:rsid w:val="00E17342"/>
    <w:rsid w:val="00E2018F"/>
    <w:rsid w:val="00E20A0C"/>
    <w:rsid w:val="00E20D98"/>
    <w:rsid w:val="00E2112F"/>
    <w:rsid w:val="00E21255"/>
    <w:rsid w:val="00E217CD"/>
    <w:rsid w:val="00E2189C"/>
    <w:rsid w:val="00E218E5"/>
    <w:rsid w:val="00E219A3"/>
    <w:rsid w:val="00E21E9E"/>
    <w:rsid w:val="00E22E9A"/>
    <w:rsid w:val="00E22EC4"/>
    <w:rsid w:val="00E22F26"/>
    <w:rsid w:val="00E23A43"/>
    <w:rsid w:val="00E23F04"/>
    <w:rsid w:val="00E2403D"/>
    <w:rsid w:val="00E254FB"/>
    <w:rsid w:val="00E256EB"/>
    <w:rsid w:val="00E25C98"/>
    <w:rsid w:val="00E25D95"/>
    <w:rsid w:val="00E26145"/>
    <w:rsid w:val="00E268B1"/>
    <w:rsid w:val="00E27218"/>
    <w:rsid w:val="00E27619"/>
    <w:rsid w:val="00E278F1"/>
    <w:rsid w:val="00E27B60"/>
    <w:rsid w:val="00E27E90"/>
    <w:rsid w:val="00E30835"/>
    <w:rsid w:val="00E315D5"/>
    <w:rsid w:val="00E3186C"/>
    <w:rsid w:val="00E318E5"/>
    <w:rsid w:val="00E31913"/>
    <w:rsid w:val="00E31961"/>
    <w:rsid w:val="00E31F46"/>
    <w:rsid w:val="00E32197"/>
    <w:rsid w:val="00E327E4"/>
    <w:rsid w:val="00E32C90"/>
    <w:rsid w:val="00E33143"/>
    <w:rsid w:val="00E33300"/>
    <w:rsid w:val="00E3339A"/>
    <w:rsid w:val="00E336E6"/>
    <w:rsid w:val="00E33B0B"/>
    <w:rsid w:val="00E33D86"/>
    <w:rsid w:val="00E33F8A"/>
    <w:rsid w:val="00E34C1A"/>
    <w:rsid w:val="00E35040"/>
    <w:rsid w:val="00E35440"/>
    <w:rsid w:val="00E36E33"/>
    <w:rsid w:val="00E37194"/>
    <w:rsid w:val="00E37376"/>
    <w:rsid w:val="00E37D93"/>
    <w:rsid w:val="00E37DC7"/>
    <w:rsid w:val="00E40500"/>
    <w:rsid w:val="00E40BA3"/>
    <w:rsid w:val="00E41096"/>
    <w:rsid w:val="00E412A2"/>
    <w:rsid w:val="00E416A5"/>
    <w:rsid w:val="00E41C39"/>
    <w:rsid w:val="00E42058"/>
    <w:rsid w:val="00E4210B"/>
    <w:rsid w:val="00E42428"/>
    <w:rsid w:val="00E427B7"/>
    <w:rsid w:val="00E428C4"/>
    <w:rsid w:val="00E42977"/>
    <w:rsid w:val="00E42C6E"/>
    <w:rsid w:val="00E42FA6"/>
    <w:rsid w:val="00E43254"/>
    <w:rsid w:val="00E432AE"/>
    <w:rsid w:val="00E434A9"/>
    <w:rsid w:val="00E435B9"/>
    <w:rsid w:val="00E448B8"/>
    <w:rsid w:val="00E4497D"/>
    <w:rsid w:val="00E4512E"/>
    <w:rsid w:val="00E45D83"/>
    <w:rsid w:val="00E45E2D"/>
    <w:rsid w:val="00E45E8B"/>
    <w:rsid w:val="00E466EC"/>
    <w:rsid w:val="00E46D2D"/>
    <w:rsid w:val="00E46DC8"/>
    <w:rsid w:val="00E47740"/>
    <w:rsid w:val="00E478AC"/>
    <w:rsid w:val="00E47B64"/>
    <w:rsid w:val="00E50461"/>
    <w:rsid w:val="00E50ACA"/>
    <w:rsid w:val="00E5131A"/>
    <w:rsid w:val="00E51993"/>
    <w:rsid w:val="00E51B58"/>
    <w:rsid w:val="00E52686"/>
    <w:rsid w:val="00E52A14"/>
    <w:rsid w:val="00E52A96"/>
    <w:rsid w:val="00E52AF9"/>
    <w:rsid w:val="00E531FF"/>
    <w:rsid w:val="00E53492"/>
    <w:rsid w:val="00E53989"/>
    <w:rsid w:val="00E53F58"/>
    <w:rsid w:val="00E55AF8"/>
    <w:rsid w:val="00E5626A"/>
    <w:rsid w:val="00E56511"/>
    <w:rsid w:val="00E568CE"/>
    <w:rsid w:val="00E56978"/>
    <w:rsid w:val="00E56ACC"/>
    <w:rsid w:val="00E56D5E"/>
    <w:rsid w:val="00E5780A"/>
    <w:rsid w:val="00E5781A"/>
    <w:rsid w:val="00E57B99"/>
    <w:rsid w:val="00E607E2"/>
    <w:rsid w:val="00E60B11"/>
    <w:rsid w:val="00E60CFE"/>
    <w:rsid w:val="00E612C9"/>
    <w:rsid w:val="00E613F7"/>
    <w:rsid w:val="00E618B5"/>
    <w:rsid w:val="00E61A1C"/>
    <w:rsid w:val="00E61D5C"/>
    <w:rsid w:val="00E624E6"/>
    <w:rsid w:val="00E62793"/>
    <w:rsid w:val="00E6346C"/>
    <w:rsid w:val="00E63478"/>
    <w:rsid w:val="00E638B2"/>
    <w:rsid w:val="00E63A8F"/>
    <w:rsid w:val="00E63B42"/>
    <w:rsid w:val="00E63DFD"/>
    <w:rsid w:val="00E64325"/>
    <w:rsid w:val="00E647E4"/>
    <w:rsid w:val="00E64AA6"/>
    <w:rsid w:val="00E651A2"/>
    <w:rsid w:val="00E656DC"/>
    <w:rsid w:val="00E65937"/>
    <w:rsid w:val="00E65B2E"/>
    <w:rsid w:val="00E65B7A"/>
    <w:rsid w:val="00E65D2D"/>
    <w:rsid w:val="00E666B2"/>
    <w:rsid w:val="00E66995"/>
    <w:rsid w:val="00E70301"/>
    <w:rsid w:val="00E704EE"/>
    <w:rsid w:val="00E71183"/>
    <w:rsid w:val="00E71217"/>
    <w:rsid w:val="00E7121C"/>
    <w:rsid w:val="00E71694"/>
    <w:rsid w:val="00E72521"/>
    <w:rsid w:val="00E726EE"/>
    <w:rsid w:val="00E737FE"/>
    <w:rsid w:val="00E73B5A"/>
    <w:rsid w:val="00E74448"/>
    <w:rsid w:val="00E74897"/>
    <w:rsid w:val="00E74A35"/>
    <w:rsid w:val="00E74E54"/>
    <w:rsid w:val="00E7508A"/>
    <w:rsid w:val="00E75659"/>
    <w:rsid w:val="00E75D11"/>
    <w:rsid w:val="00E766F2"/>
    <w:rsid w:val="00E768AC"/>
    <w:rsid w:val="00E76924"/>
    <w:rsid w:val="00E76A42"/>
    <w:rsid w:val="00E76A65"/>
    <w:rsid w:val="00E76D0F"/>
    <w:rsid w:val="00E76D41"/>
    <w:rsid w:val="00E772F1"/>
    <w:rsid w:val="00E7753F"/>
    <w:rsid w:val="00E775F2"/>
    <w:rsid w:val="00E7783D"/>
    <w:rsid w:val="00E80175"/>
    <w:rsid w:val="00E8029D"/>
    <w:rsid w:val="00E803F1"/>
    <w:rsid w:val="00E8077C"/>
    <w:rsid w:val="00E80C38"/>
    <w:rsid w:val="00E80DB9"/>
    <w:rsid w:val="00E810ED"/>
    <w:rsid w:val="00E81D93"/>
    <w:rsid w:val="00E821D4"/>
    <w:rsid w:val="00E82275"/>
    <w:rsid w:val="00E8264C"/>
    <w:rsid w:val="00E82947"/>
    <w:rsid w:val="00E83212"/>
    <w:rsid w:val="00E8490A"/>
    <w:rsid w:val="00E857D1"/>
    <w:rsid w:val="00E8591C"/>
    <w:rsid w:val="00E859F8"/>
    <w:rsid w:val="00E8644D"/>
    <w:rsid w:val="00E86587"/>
    <w:rsid w:val="00E869EE"/>
    <w:rsid w:val="00E86ED6"/>
    <w:rsid w:val="00E86EE3"/>
    <w:rsid w:val="00E875C2"/>
    <w:rsid w:val="00E878DD"/>
    <w:rsid w:val="00E900D7"/>
    <w:rsid w:val="00E9051B"/>
    <w:rsid w:val="00E90591"/>
    <w:rsid w:val="00E906A2"/>
    <w:rsid w:val="00E90D0D"/>
    <w:rsid w:val="00E9141B"/>
    <w:rsid w:val="00E91662"/>
    <w:rsid w:val="00E9166C"/>
    <w:rsid w:val="00E91A9E"/>
    <w:rsid w:val="00E91B4A"/>
    <w:rsid w:val="00E9259D"/>
    <w:rsid w:val="00E92751"/>
    <w:rsid w:val="00E92F3D"/>
    <w:rsid w:val="00E93212"/>
    <w:rsid w:val="00E938C3"/>
    <w:rsid w:val="00E94482"/>
    <w:rsid w:val="00E949D5"/>
    <w:rsid w:val="00E94BEE"/>
    <w:rsid w:val="00E95079"/>
    <w:rsid w:val="00E953FF"/>
    <w:rsid w:val="00E95A92"/>
    <w:rsid w:val="00E95F77"/>
    <w:rsid w:val="00E95FA1"/>
    <w:rsid w:val="00E96BA8"/>
    <w:rsid w:val="00E96D10"/>
    <w:rsid w:val="00E97027"/>
    <w:rsid w:val="00E974D1"/>
    <w:rsid w:val="00E9755D"/>
    <w:rsid w:val="00E9770D"/>
    <w:rsid w:val="00EA015A"/>
    <w:rsid w:val="00EA0C7B"/>
    <w:rsid w:val="00EA0F45"/>
    <w:rsid w:val="00EA10AF"/>
    <w:rsid w:val="00EA1524"/>
    <w:rsid w:val="00EA195C"/>
    <w:rsid w:val="00EA224E"/>
    <w:rsid w:val="00EA231A"/>
    <w:rsid w:val="00EA255C"/>
    <w:rsid w:val="00EA2928"/>
    <w:rsid w:val="00EA2CC7"/>
    <w:rsid w:val="00EA2F79"/>
    <w:rsid w:val="00EA3097"/>
    <w:rsid w:val="00EA3180"/>
    <w:rsid w:val="00EA323F"/>
    <w:rsid w:val="00EA35A0"/>
    <w:rsid w:val="00EA3925"/>
    <w:rsid w:val="00EA3BA8"/>
    <w:rsid w:val="00EA40C6"/>
    <w:rsid w:val="00EA4337"/>
    <w:rsid w:val="00EA4606"/>
    <w:rsid w:val="00EA48BF"/>
    <w:rsid w:val="00EA48D8"/>
    <w:rsid w:val="00EA4A18"/>
    <w:rsid w:val="00EA5281"/>
    <w:rsid w:val="00EA5316"/>
    <w:rsid w:val="00EA5B87"/>
    <w:rsid w:val="00EA5D20"/>
    <w:rsid w:val="00EA5E26"/>
    <w:rsid w:val="00EA622C"/>
    <w:rsid w:val="00EA675B"/>
    <w:rsid w:val="00EA6950"/>
    <w:rsid w:val="00EA6C0C"/>
    <w:rsid w:val="00EA6CB6"/>
    <w:rsid w:val="00EA6F7B"/>
    <w:rsid w:val="00EA70B5"/>
    <w:rsid w:val="00EA7307"/>
    <w:rsid w:val="00EA739C"/>
    <w:rsid w:val="00EA744B"/>
    <w:rsid w:val="00EA788C"/>
    <w:rsid w:val="00EA7920"/>
    <w:rsid w:val="00EA7C10"/>
    <w:rsid w:val="00EA7D31"/>
    <w:rsid w:val="00EA7EAE"/>
    <w:rsid w:val="00EB02B4"/>
    <w:rsid w:val="00EB0E21"/>
    <w:rsid w:val="00EB111E"/>
    <w:rsid w:val="00EB126C"/>
    <w:rsid w:val="00EB25F0"/>
    <w:rsid w:val="00EB270B"/>
    <w:rsid w:val="00EB3127"/>
    <w:rsid w:val="00EB31D6"/>
    <w:rsid w:val="00EB38A0"/>
    <w:rsid w:val="00EB3FF4"/>
    <w:rsid w:val="00EB47AF"/>
    <w:rsid w:val="00EB4978"/>
    <w:rsid w:val="00EB4B01"/>
    <w:rsid w:val="00EB5028"/>
    <w:rsid w:val="00EB5075"/>
    <w:rsid w:val="00EB558F"/>
    <w:rsid w:val="00EB58CD"/>
    <w:rsid w:val="00EB6106"/>
    <w:rsid w:val="00EB6145"/>
    <w:rsid w:val="00EB64E5"/>
    <w:rsid w:val="00EB66E6"/>
    <w:rsid w:val="00EB68C1"/>
    <w:rsid w:val="00EB6E19"/>
    <w:rsid w:val="00EB6EDE"/>
    <w:rsid w:val="00EB7A10"/>
    <w:rsid w:val="00EC09E0"/>
    <w:rsid w:val="00EC1B7D"/>
    <w:rsid w:val="00EC1BD5"/>
    <w:rsid w:val="00EC26BA"/>
    <w:rsid w:val="00EC2758"/>
    <w:rsid w:val="00EC3017"/>
    <w:rsid w:val="00EC30BB"/>
    <w:rsid w:val="00EC338D"/>
    <w:rsid w:val="00EC38CD"/>
    <w:rsid w:val="00EC395F"/>
    <w:rsid w:val="00EC3B7E"/>
    <w:rsid w:val="00EC3E29"/>
    <w:rsid w:val="00EC4C67"/>
    <w:rsid w:val="00EC5346"/>
    <w:rsid w:val="00EC54DA"/>
    <w:rsid w:val="00EC553F"/>
    <w:rsid w:val="00EC5CC5"/>
    <w:rsid w:val="00EC5F27"/>
    <w:rsid w:val="00EC63B0"/>
    <w:rsid w:val="00EC64F5"/>
    <w:rsid w:val="00EC6A0D"/>
    <w:rsid w:val="00EC7202"/>
    <w:rsid w:val="00EC75F2"/>
    <w:rsid w:val="00EC7CF4"/>
    <w:rsid w:val="00ED0171"/>
    <w:rsid w:val="00ED0202"/>
    <w:rsid w:val="00ED0BDC"/>
    <w:rsid w:val="00ED0DAE"/>
    <w:rsid w:val="00ED0F08"/>
    <w:rsid w:val="00ED10DF"/>
    <w:rsid w:val="00ED1BDF"/>
    <w:rsid w:val="00ED1F5C"/>
    <w:rsid w:val="00ED21BB"/>
    <w:rsid w:val="00ED22BD"/>
    <w:rsid w:val="00ED24A0"/>
    <w:rsid w:val="00ED24BB"/>
    <w:rsid w:val="00ED2FB4"/>
    <w:rsid w:val="00ED30D3"/>
    <w:rsid w:val="00ED36B4"/>
    <w:rsid w:val="00ED3780"/>
    <w:rsid w:val="00ED3B24"/>
    <w:rsid w:val="00ED3DBB"/>
    <w:rsid w:val="00ED3E57"/>
    <w:rsid w:val="00ED4407"/>
    <w:rsid w:val="00ED49A1"/>
    <w:rsid w:val="00ED49A6"/>
    <w:rsid w:val="00ED4B9E"/>
    <w:rsid w:val="00ED568A"/>
    <w:rsid w:val="00ED5907"/>
    <w:rsid w:val="00ED5D20"/>
    <w:rsid w:val="00ED5FFE"/>
    <w:rsid w:val="00ED60F6"/>
    <w:rsid w:val="00ED6166"/>
    <w:rsid w:val="00ED6297"/>
    <w:rsid w:val="00ED6CAA"/>
    <w:rsid w:val="00ED6EF2"/>
    <w:rsid w:val="00EE0478"/>
    <w:rsid w:val="00EE09F3"/>
    <w:rsid w:val="00EE0BFC"/>
    <w:rsid w:val="00EE1504"/>
    <w:rsid w:val="00EE1688"/>
    <w:rsid w:val="00EE19E6"/>
    <w:rsid w:val="00EE1B94"/>
    <w:rsid w:val="00EE1DFE"/>
    <w:rsid w:val="00EE252C"/>
    <w:rsid w:val="00EE29E1"/>
    <w:rsid w:val="00EE2DD1"/>
    <w:rsid w:val="00EE355F"/>
    <w:rsid w:val="00EE3CEF"/>
    <w:rsid w:val="00EE42DA"/>
    <w:rsid w:val="00EE42DD"/>
    <w:rsid w:val="00EE4A03"/>
    <w:rsid w:val="00EE4C84"/>
    <w:rsid w:val="00EE5948"/>
    <w:rsid w:val="00EE594B"/>
    <w:rsid w:val="00EE594F"/>
    <w:rsid w:val="00EE5F06"/>
    <w:rsid w:val="00EE614E"/>
    <w:rsid w:val="00EE61C6"/>
    <w:rsid w:val="00EE673B"/>
    <w:rsid w:val="00EE7420"/>
    <w:rsid w:val="00EE7689"/>
    <w:rsid w:val="00EF045D"/>
    <w:rsid w:val="00EF0768"/>
    <w:rsid w:val="00EF0CB4"/>
    <w:rsid w:val="00EF142E"/>
    <w:rsid w:val="00EF146E"/>
    <w:rsid w:val="00EF18EC"/>
    <w:rsid w:val="00EF246A"/>
    <w:rsid w:val="00EF31C3"/>
    <w:rsid w:val="00EF3465"/>
    <w:rsid w:val="00EF3ED4"/>
    <w:rsid w:val="00EF4468"/>
    <w:rsid w:val="00EF48C4"/>
    <w:rsid w:val="00EF48CD"/>
    <w:rsid w:val="00EF48E9"/>
    <w:rsid w:val="00EF515D"/>
    <w:rsid w:val="00EF527C"/>
    <w:rsid w:val="00EF55CB"/>
    <w:rsid w:val="00EF59E1"/>
    <w:rsid w:val="00EF5A08"/>
    <w:rsid w:val="00EF5B60"/>
    <w:rsid w:val="00EF5EFD"/>
    <w:rsid w:val="00EF5FE2"/>
    <w:rsid w:val="00EF6036"/>
    <w:rsid w:val="00EF60CF"/>
    <w:rsid w:val="00EF6449"/>
    <w:rsid w:val="00EF688A"/>
    <w:rsid w:val="00EF6BB6"/>
    <w:rsid w:val="00EF7CBB"/>
    <w:rsid w:val="00EF7E71"/>
    <w:rsid w:val="00F00388"/>
    <w:rsid w:val="00F0070B"/>
    <w:rsid w:val="00F019F9"/>
    <w:rsid w:val="00F01B49"/>
    <w:rsid w:val="00F01CB3"/>
    <w:rsid w:val="00F0212C"/>
    <w:rsid w:val="00F02DC8"/>
    <w:rsid w:val="00F03269"/>
    <w:rsid w:val="00F03284"/>
    <w:rsid w:val="00F03397"/>
    <w:rsid w:val="00F034A6"/>
    <w:rsid w:val="00F035A6"/>
    <w:rsid w:val="00F0395B"/>
    <w:rsid w:val="00F040F4"/>
    <w:rsid w:val="00F044A3"/>
    <w:rsid w:val="00F04F71"/>
    <w:rsid w:val="00F05116"/>
    <w:rsid w:val="00F056FF"/>
    <w:rsid w:val="00F0576A"/>
    <w:rsid w:val="00F07721"/>
    <w:rsid w:val="00F07777"/>
    <w:rsid w:val="00F0799B"/>
    <w:rsid w:val="00F079B2"/>
    <w:rsid w:val="00F07C65"/>
    <w:rsid w:val="00F100A8"/>
    <w:rsid w:val="00F10352"/>
    <w:rsid w:val="00F10EE4"/>
    <w:rsid w:val="00F11379"/>
    <w:rsid w:val="00F115E1"/>
    <w:rsid w:val="00F119A7"/>
    <w:rsid w:val="00F11DE8"/>
    <w:rsid w:val="00F1217B"/>
    <w:rsid w:val="00F124E5"/>
    <w:rsid w:val="00F125DD"/>
    <w:rsid w:val="00F12809"/>
    <w:rsid w:val="00F1286D"/>
    <w:rsid w:val="00F137AF"/>
    <w:rsid w:val="00F13AC2"/>
    <w:rsid w:val="00F13FD9"/>
    <w:rsid w:val="00F14590"/>
    <w:rsid w:val="00F14D78"/>
    <w:rsid w:val="00F15165"/>
    <w:rsid w:val="00F15275"/>
    <w:rsid w:val="00F152EB"/>
    <w:rsid w:val="00F15748"/>
    <w:rsid w:val="00F15D83"/>
    <w:rsid w:val="00F1682B"/>
    <w:rsid w:val="00F169DC"/>
    <w:rsid w:val="00F16E6C"/>
    <w:rsid w:val="00F173D8"/>
    <w:rsid w:val="00F17A3D"/>
    <w:rsid w:val="00F17AAC"/>
    <w:rsid w:val="00F17C37"/>
    <w:rsid w:val="00F17F92"/>
    <w:rsid w:val="00F20E99"/>
    <w:rsid w:val="00F210B1"/>
    <w:rsid w:val="00F2160B"/>
    <w:rsid w:val="00F21B30"/>
    <w:rsid w:val="00F2240E"/>
    <w:rsid w:val="00F2275B"/>
    <w:rsid w:val="00F22EB2"/>
    <w:rsid w:val="00F2355B"/>
    <w:rsid w:val="00F23A56"/>
    <w:rsid w:val="00F242B7"/>
    <w:rsid w:val="00F242D8"/>
    <w:rsid w:val="00F244BB"/>
    <w:rsid w:val="00F2475A"/>
    <w:rsid w:val="00F2500C"/>
    <w:rsid w:val="00F256E5"/>
    <w:rsid w:val="00F25BD4"/>
    <w:rsid w:val="00F26030"/>
    <w:rsid w:val="00F262DB"/>
    <w:rsid w:val="00F26570"/>
    <w:rsid w:val="00F26E44"/>
    <w:rsid w:val="00F27849"/>
    <w:rsid w:val="00F27996"/>
    <w:rsid w:val="00F27AFE"/>
    <w:rsid w:val="00F27CF7"/>
    <w:rsid w:val="00F305CA"/>
    <w:rsid w:val="00F3100A"/>
    <w:rsid w:val="00F31849"/>
    <w:rsid w:val="00F31D67"/>
    <w:rsid w:val="00F31E3B"/>
    <w:rsid w:val="00F31FB3"/>
    <w:rsid w:val="00F322CB"/>
    <w:rsid w:val="00F326C4"/>
    <w:rsid w:val="00F327B8"/>
    <w:rsid w:val="00F32C94"/>
    <w:rsid w:val="00F33552"/>
    <w:rsid w:val="00F33C34"/>
    <w:rsid w:val="00F34298"/>
    <w:rsid w:val="00F34322"/>
    <w:rsid w:val="00F345C5"/>
    <w:rsid w:val="00F34804"/>
    <w:rsid w:val="00F34A3A"/>
    <w:rsid w:val="00F34B4D"/>
    <w:rsid w:val="00F34B5B"/>
    <w:rsid w:val="00F35368"/>
    <w:rsid w:val="00F35394"/>
    <w:rsid w:val="00F35D80"/>
    <w:rsid w:val="00F3685A"/>
    <w:rsid w:val="00F368D7"/>
    <w:rsid w:val="00F36A5C"/>
    <w:rsid w:val="00F36F6B"/>
    <w:rsid w:val="00F370A5"/>
    <w:rsid w:val="00F3796B"/>
    <w:rsid w:val="00F37BBA"/>
    <w:rsid w:val="00F37E6F"/>
    <w:rsid w:val="00F405FB"/>
    <w:rsid w:val="00F406E9"/>
    <w:rsid w:val="00F407EE"/>
    <w:rsid w:val="00F40B12"/>
    <w:rsid w:val="00F41411"/>
    <w:rsid w:val="00F41585"/>
    <w:rsid w:val="00F4205C"/>
    <w:rsid w:val="00F42F42"/>
    <w:rsid w:val="00F4388B"/>
    <w:rsid w:val="00F43D4C"/>
    <w:rsid w:val="00F44077"/>
    <w:rsid w:val="00F44493"/>
    <w:rsid w:val="00F4465D"/>
    <w:rsid w:val="00F44F86"/>
    <w:rsid w:val="00F458ED"/>
    <w:rsid w:val="00F45A5E"/>
    <w:rsid w:val="00F45CB0"/>
    <w:rsid w:val="00F45DBD"/>
    <w:rsid w:val="00F45F82"/>
    <w:rsid w:val="00F46433"/>
    <w:rsid w:val="00F474F4"/>
    <w:rsid w:val="00F47649"/>
    <w:rsid w:val="00F4799C"/>
    <w:rsid w:val="00F47EC0"/>
    <w:rsid w:val="00F50243"/>
    <w:rsid w:val="00F50470"/>
    <w:rsid w:val="00F50739"/>
    <w:rsid w:val="00F509AF"/>
    <w:rsid w:val="00F50B7E"/>
    <w:rsid w:val="00F50C14"/>
    <w:rsid w:val="00F50D1E"/>
    <w:rsid w:val="00F50E9A"/>
    <w:rsid w:val="00F50F94"/>
    <w:rsid w:val="00F51078"/>
    <w:rsid w:val="00F5144A"/>
    <w:rsid w:val="00F514A3"/>
    <w:rsid w:val="00F516B7"/>
    <w:rsid w:val="00F51D7E"/>
    <w:rsid w:val="00F520E6"/>
    <w:rsid w:val="00F52421"/>
    <w:rsid w:val="00F52A10"/>
    <w:rsid w:val="00F52AA1"/>
    <w:rsid w:val="00F52C6C"/>
    <w:rsid w:val="00F52E39"/>
    <w:rsid w:val="00F536CA"/>
    <w:rsid w:val="00F5424B"/>
    <w:rsid w:val="00F5489B"/>
    <w:rsid w:val="00F54FAB"/>
    <w:rsid w:val="00F552A1"/>
    <w:rsid w:val="00F55A20"/>
    <w:rsid w:val="00F55A82"/>
    <w:rsid w:val="00F55E15"/>
    <w:rsid w:val="00F55E1F"/>
    <w:rsid w:val="00F57686"/>
    <w:rsid w:val="00F57BFB"/>
    <w:rsid w:val="00F6066C"/>
    <w:rsid w:val="00F60D78"/>
    <w:rsid w:val="00F60E2D"/>
    <w:rsid w:val="00F610D0"/>
    <w:rsid w:val="00F61774"/>
    <w:rsid w:val="00F618D0"/>
    <w:rsid w:val="00F61DDD"/>
    <w:rsid w:val="00F6290B"/>
    <w:rsid w:val="00F62D58"/>
    <w:rsid w:val="00F6301B"/>
    <w:rsid w:val="00F63821"/>
    <w:rsid w:val="00F63A71"/>
    <w:rsid w:val="00F64080"/>
    <w:rsid w:val="00F6412C"/>
    <w:rsid w:val="00F64759"/>
    <w:rsid w:val="00F647E3"/>
    <w:rsid w:val="00F64A24"/>
    <w:rsid w:val="00F65CB7"/>
    <w:rsid w:val="00F65E99"/>
    <w:rsid w:val="00F66354"/>
    <w:rsid w:val="00F665B1"/>
    <w:rsid w:val="00F67395"/>
    <w:rsid w:val="00F673C8"/>
    <w:rsid w:val="00F676E1"/>
    <w:rsid w:val="00F67DC9"/>
    <w:rsid w:val="00F7075C"/>
    <w:rsid w:val="00F707D2"/>
    <w:rsid w:val="00F70AC0"/>
    <w:rsid w:val="00F70F02"/>
    <w:rsid w:val="00F712E7"/>
    <w:rsid w:val="00F71363"/>
    <w:rsid w:val="00F714C6"/>
    <w:rsid w:val="00F71BAE"/>
    <w:rsid w:val="00F71BCD"/>
    <w:rsid w:val="00F71C98"/>
    <w:rsid w:val="00F71E71"/>
    <w:rsid w:val="00F72BEF"/>
    <w:rsid w:val="00F72BFA"/>
    <w:rsid w:val="00F72F62"/>
    <w:rsid w:val="00F73F4F"/>
    <w:rsid w:val="00F743BA"/>
    <w:rsid w:val="00F7447D"/>
    <w:rsid w:val="00F74528"/>
    <w:rsid w:val="00F74542"/>
    <w:rsid w:val="00F74D1E"/>
    <w:rsid w:val="00F75FD7"/>
    <w:rsid w:val="00F75FDB"/>
    <w:rsid w:val="00F76126"/>
    <w:rsid w:val="00F76479"/>
    <w:rsid w:val="00F768BE"/>
    <w:rsid w:val="00F76D7E"/>
    <w:rsid w:val="00F76ED0"/>
    <w:rsid w:val="00F77CFE"/>
    <w:rsid w:val="00F77F18"/>
    <w:rsid w:val="00F77FE6"/>
    <w:rsid w:val="00F8022A"/>
    <w:rsid w:val="00F80A61"/>
    <w:rsid w:val="00F81956"/>
    <w:rsid w:val="00F82633"/>
    <w:rsid w:val="00F82644"/>
    <w:rsid w:val="00F82799"/>
    <w:rsid w:val="00F82A90"/>
    <w:rsid w:val="00F82F31"/>
    <w:rsid w:val="00F82F7A"/>
    <w:rsid w:val="00F835C3"/>
    <w:rsid w:val="00F8377A"/>
    <w:rsid w:val="00F84F0F"/>
    <w:rsid w:val="00F84FD2"/>
    <w:rsid w:val="00F8523D"/>
    <w:rsid w:val="00F8546A"/>
    <w:rsid w:val="00F85AB6"/>
    <w:rsid w:val="00F85E45"/>
    <w:rsid w:val="00F86237"/>
    <w:rsid w:val="00F86B43"/>
    <w:rsid w:val="00F86B71"/>
    <w:rsid w:val="00F86CB8"/>
    <w:rsid w:val="00F8728D"/>
    <w:rsid w:val="00F87372"/>
    <w:rsid w:val="00F87752"/>
    <w:rsid w:val="00F90492"/>
    <w:rsid w:val="00F9050F"/>
    <w:rsid w:val="00F90D21"/>
    <w:rsid w:val="00F90E18"/>
    <w:rsid w:val="00F90E26"/>
    <w:rsid w:val="00F9132B"/>
    <w:rsid w:val="00F914EA"/>
    <w:rsid w:val="00F9302E"/>
    <w:rsid w:val="00F932E1"/>
    <w:rsid w:val="00F93677"/>
    <w:rsid w:val="00F93FEF"/>
    <w:rsid w:val="00F94100"/>
    <w:rsid w:val="00F943F3"/>
    <w:rsid w:val="00F94510"/>
    <w:rsid w:val="00F946AF"/>
    <w:rsid w:val="00F949C0"/>
    <w:rsid w:val="00F94D91"/>
    <w:rsid w:val="00F94FBF"/>
    <w:rsid w:val="00F950FD"/>
    <w:rsid w:val="00F955FD"/>
    <w:rsid w:val="00F95BFE"/>
    <w:rsid w:val="00F95E1B"/>
    <w:rsid w:val="00F960BF"/>
    <w:rsid w:val="00F962E3"/>
    <w:rsid w:val="00F966DF"/>
    <w:rsid w:val="00F96A2A"/>
    <w:rsid w:val="00F96CD3"/>
    <w:rsid w:val="00F96E47"/>
    <w:rsid w:val="00F971DA"/>
    <w:rsid w:val="00F97353"/>
    <w:rsid w:val="00F97526"/>
    <w:rsid w:val="00F97A44"/>
    <w:rsid w:val="00F97B84"/>
    <w:rsid w:val="00F97E03"/>
    <w:rsid w:val="00F97FFC"/>
    <w:rsid w:val="00FA00CF"/>
    <w:rsid w:val="00FA0239"/>
    <w:rsid w:val="00FA07AC"/>
    <w:rsid w:val="00FA095B"/>
    <w:rsid w:val="00FA0DEB"/>
    <w:rsid w:val="00FA1141"/>
    <w:rsid w:val="00FA1340"/>
    <w:rsid w:val="00FA198E"/>
    <w:rsid w:val="00FA1B14"/>
    <w:rsid w:val="00FA2176"/>
    <w:rsid w:val="00FA22B4"/>
    <w:rsid w:val="00FA2627"/>
    <w:rsid w:val="00FA27CE"/>
    <w:rsid w:val="00FA2982"/>
    <w:rsid w:val="00FA29C8"/>
    <w:rsid w:val="00FA2C73"/>
    <w:rsid w:val="00FA2D53"/>
    <w:rsid w:val="00FA38C4"/>
    <w:rsid w:val="00FA3B2A"/>
    <w:rsid w:val="00FA3DC5"/>
    <w:rsid w:val="00FA47F5"/>
    <w:rsid w:val="00FA4E0C"/>
    <w:rsid w:val="00FA4EA7"/>
    <w:rsid w:val="00FA4EDB"/>
    <w:rsid w:val="00FA5998"/>
    <w:rsid w:val="00FA5A1C"/>
    <w:rsid w:val="00FA5E4D"/>
    <w:rsid w:val="00FA5E61"/>
    <w:rsid w:val="00FA5FC6"/>
    <w:rsid w:val="00FA63AF"/>
    <w:rsid w:val="00FA69DE"/>
    <w:rsid w:val="00FA74D6"/>
    <w:rsid w:val="00FA7CBA"/>
    <w:rsid w:val="00FB0728"/>
    <w:rsid w:val="00FB0B2A"/>
    <w:rsid w:val="00FB166D"/>
    <w:rsid w:val="00FB1789"/>
    <w:rsid w:val="00FB1966"/>
    <w:rsid w:val="00FB1B27"/>
    <w:rsid w:val="00FB1B8C"/>
    <w:rsid w:val="00FB1C1A"/>
    <w:rsid w:val="00FB1D8D"/>
    <w:rsid w:val="00FB218F"/>
    <w:rsid w:val="00FB26E3"/>
    <w:rsid w:val="00FB2850"/>
    <w:rsid w:val="00FB2926"/>
    <w:rsid w:val="00FB2994"/>
    <w:rsid w:val="00FB2A0C"/>
    <w:rsid w:val="00FB3031"/>
    <w:rsid w:val="00FB36DA"/>
    <w:rsid w:val="00FB37E4"/>
    <w:rsid w:val="00FB3CE9"/>
    <w:rsid w:val="00FB4D68"/>
    <w:rsid w:val="00FB4DE2"/>
    <w:rsid w:val="00FB5376"/>
    <w:rsid w:val="00FB55DB"/>
    <w:rsid w:val="00FB568B"/>
    <w:rsid w:val="00FB5BDD"/>
    <w:rsid w:val="00FB5EA3"/>
    <w:rsid w:val="00FB63BB"/>
    <w:rsid w:val="00FB6589"/>
    <w:rsid w:val="00FB6920"/>
    <w:rsid w:val="00FB6B9C"/>
    <w:rsid w:val="00FB6D1B"/>
    <w:rsid w:val="00FB6EFC"/>
    <w:rsid w:val="00FB6F7D"/>
    <w:rsid w:val="00FB70DE"/>
    <w:rsid w:val="00FB72A9"/>
    <w:rsid w:val="00FB7571"/>
    <w:rsid w:val="00FB7B99"/>
    <w:rsid w:val="00FB7E3A"/>
    <w:rsid w:val="00FB7E72"/>
    <w:rsid w:val="00FC0186"/>
    <w:rsid w:val="00FC19E7"/>
    <w:rsid w:val="00FC1D7B"/>
    <w:rsid w:val="00FC2425"/>
    <w:rsid w:val="00FC2F40"/>
    <w:rsid w:val="00FC3E09"/>
    <w:rsid w:val="00FC420F"/>
    <w:rsid w:val="00FC5046"/>
    <w:rsid w:val="00FC5714"/>
    <w:rsid w:val="00FC5CDA"/>
    <w:rsid w:val="00FC5E76"/>
    <w:rsid w:val="00FC6525"/>
    <w:rsid w:val="00FC6707"/>
    <w:rsid w:val="00FC6D32"/>
    <w:rsid w:val="00FC7214"/>
    <w:rsid w:val="00FC7632"/>
    <w:rsid w:val="00FC7A7E"/>
    <w:rsid w:val="00FD008F"/>
    <w:rsid w:val="00FD029D"/>
    <w:rsid w:val="00FD0FE4"/>
    <w:rsid w:val="00FD13A8"/>
    <w:rsid w:val="00FD146D"/>
    <w:rsid w:val="00FD1878"/>
    <w:rsid w:val="00FD1AFA"/>
    <w:rsid w:val="00FD1C98"/>
    <w:rsid w:val="00FD208C"/>
    <w:rsid w:val="00FD25AE"/>
    <w:rsid w:val="00FD2CD9"/>
    <w:rsid w:val="00FD2D90"/>
    <w:rsid w:val="00FD3105"/>
    <w:rsid w:val="00FD3C6D"/>
    <w:rsid w:val="00FD4593"/>
    <w:rsid w:val="00FD4BEC"/>
    <w:rsid w:val="00FD58E8"/>
    <w:rsid w:val="00FD5CCB"/>
    <w:rsid w:val="00FD5E90"/>
    <w:rsid w:val="00FD6CB9"/>
    <w:rsid w:val="00FD7125"/>
    <w:rsid w:val="00FD7389"/>
    <w:rsid w:val="00FD7487"/>
    <w:rsid w:val="00FD7A5C"/>
    <w:rsid w:val="00FD7AF7"/>
    <w:rsid w:val="00FD7E87"/>
    <w:rsid w:val="00FD7F8B"/>
    <w:rsid w:val="00FE0238"/>
    <w:rsid w:val="00FE041D"/>
    <w:rsid w:val="00FE066D"/>
    <w:rsid w:val="00FE076F"/>
    <w:rsid w:val="00FE0DA1"/>
    <w:rsid w:val="00FE13CE"/>
    <w:rsid w:val="00FE1BEB"/>
    <w:rsid w:val="00FE1FC7"/>
    <w:rsid w:val="00FE1FE7"/>
    <w:rsid w:val="00FE21B3"/>
    <w:rsid w:val="00FE2524"/>
    <w:rsid w:val="00FE264C"/>
    <w:rsid w:val="00FE3084"/>
    <w:rsid w:val="00FE3571"/>
    <w:rsid w:val="00FE3B60"/>
    <w:rsid w:val="00FE3BCA"/>
    <w:rsid w:val="00FE4520"/>
    <w:rsid w:val="00FE4619"/>
    <w:rsid w:val="00FE47A2"/>
    <w:rsid w:val="00FE489E"/>
    <w:rsid w:val="00FE5563"/>
    <w:rsid w:val="00FE56A9"/>
    <w:rsid w:val="00FE58D6"/>
    <w:rsid w:val="00FE5987"/>
    <w:rsid w:val="00FE660C"/>
    <w:rsid w:val="00FE66F5"/>
    <w:rsid w:val="00FE73B8"/>
    <w:rsid w:val="00FE783E"/>
    <w:rsid w:val="00FE7DFC"/>
    <w:rsid w:val="00FE7E5F"/>
    <w:rsid w:val="00FF0293"/>
    <w:rsid w:val="00FF0507"/>
    <w:rsid w:val="00FF06A1"/>
    <w:rsid w:val="00FF095F"/>
    <w:rsid w:val="00FF09DE"/>
    <w:rsid w:val="00FF0D1B"/>
    <w:rsid w:val="00FF1367"/>
    <w:rsid w:val="00FF1402"/>
    <w:rsid w:val="00FF16C9"/>
    <w:rsid w:val="00FF1BAE"/>
    <w:rsid w:val="00FF1BE7"/>
    <w:rsid w:val="00FF1C70"/>
    <w:rsid w:val="00FF2250"/>
    <w:rsid w:val="00FF242A"/>
    <w:rsid w:val="00FF255D"/>
    <w:rsid w:val="00FF25AF"/>
    <w:rsid w:val="00FF2DEC"/>
    <w:rsid w:val="00FF31F0"/>
    <w:rsid w:val="00FF3245"/>
    <w:rsid w:val="00FF39DA"/>
    <w:rsid w:val="00FF3C92"/>
    <w:rsid w:val="00FF3D6C"/>
    <w:rsid w:val="00FF534C"/>
    <w:rsid w:val="00FF56EC"/>
    <w:rsid w:val="00FF623F"/>
    <w:rsid w:val="00FF75FA"/>
    <w:rsid w:val="00FF767A"/>
    <w:rsid w:val="00FF7753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448F002-ADB5-4433-88ED-DD47B889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beforeAutospacing="1" w:afterAutospacing="1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F623F"/>
  </w:style>
  <w:style w:type="paragraph" w:styleId="1">
    <w:name w:val="heading 1"/>
    <w:aliases w:val="Heading U,H1,H11,Œ©o‚µ 1,?co??E 1,h1,뙥,?c,?co?ƒÊ 1,?,Œ,Titre 1,µ 2"/>
    <w:basedOn w:val="a3"/>
    <w:next w:val="a4"/>
    <w:link w:val="1Char"/>
    <w:autoRedefine/>
    <w:qFormat/>
    <w:rsid w:val="00816EC1"/>
    <w:pPr>
      <w:keepLines/>
      <w:numPr>
        <w:numId w:val="1"/>
      </w:numPr>
      <w:spacing w:before="340" w:after="330" w:line="578" w:lineRule="auto"/>
      <w:outlineLvl w:val="0"/>
    </w:pPr>
    <w:rPr>
      <w:rFonts w:ascii="Arial" w:eastAsia="黑体" w:hAnsi="Arial"/>
      <w:b/>
      <w:bCs/>
      <w:kern w:val="44"/>
      <w:sz w:val="28"/>
      <w:szCs w:val="28"/>
    </w:rPr>
  </w:style>
  <w:style w:type="paragraph" w:styleId="2">
    <w:name w:val="heading 2"/>
    <w:aliases w:val="H2,H21,Œ©o‚µ 2,?co??E 2,h2,뙥2,?c1,?co?ƒÊ 2,?2,Œ1,Œ2,Titre 2,Œ©1,Œ©2,©1"/>
    <w:basedOn w:val="a3"/>
    <w:next w:val="a4"/>
    <w:link w:val="2Char"/>
    <w:autoRedefine/>
    <w:qFormat/>
    <w:rsid w:val="00C333A4"/>
    <w:pPr>
      <w:keepLines/>
      <w:numPr>
        <w:ilvl w:val="1"/>
        <w:numId w:val="7"/>
      </w:numPr>
      <w:spacing w:before="240" w:beforeAutospacing="0" w:after="240" w:afterAutospacing="0" w:line="360" w:lineRule="auto"/>
      <w:outlineLvl w:val="1"/>
    </w:pPr>
    <w:rPr>
      <w:rFonts w:eastAsia="黑体"/>
      <w:bCs/>
      <w:sz w:val="24"/>
    </w:rPr>
  </w:style>
  <w:style w:type="paragraph" w:styleId="3">
    <w:name w:val="heading 3"/>
    <w:aliases w:val="H3,H31,h3,Titre 3"/>
    <w:basedOn w:val="a3"/>
    <w:next w:val="a4"/>
    <w:link w:val="3Char"/>
    <w:autoRedefine/>
    <w:qFormat/>
    <w:rsid w:val="0000508F"/>
    <w:pPr>
      <w:keepNext/>
      <w:keepLines/>
      <w:numPr>
        <w:ilvl w:val="2"/>
        <w:numId w:val="7"/>
      </w:numPr>
      <w:spacing w:before="240" w:beforeAutospacing="0" w:after="240" w:afterAutospacing="0" w:line="36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3"/>
    <w:next w:val="a4"/>
    <w:link w:val="4Char"/>
    <w:autoRedefine/>
    <w:qFormat/>
    <w:rsid w:val="006602D3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3"/>
    <w:next w:val="a4"/>
    <w:link w:val="5Char"/>
    <w:autoRedefine/>
    <w:qFormat/>
    <w:rsid w:val="006602D3"/>
    <w:pPr>
      <w:keepNext/>
      <w:keepLines/>
      <w:numPr>
        <w:ilvl w:val="4"/>
        <w:numId w:val="1"/>
      </w:numPr>
      <w:spacing w:before="240" w:after="240" w:line="360" w:lineRule="auto"/>
      <w:outlineLvl w:val="4"/>
    </w:pPr>
    <w:rPr>
      <w:b/>
      <w:bCs/>
      <w:szCs w:val="21"/>
    </w:rPr>
  </w:style>
  <w:style w:type="paragraph" w:styleId="6">
    <w:name w:val="heading 6"/>
    <w:basedOn w:val="a3"/>
    <w:next w:val="a4"/>
    <w:link w:val="6Char"/>
    <w:autoRedefine/>
    <w:qFormat/>
    <w:rsid w:val="006602D3"/>
    <w:pPr>
      <w:keepNext/>
      <w:keepLines/>
      <w:numPr>
        <w:ilvl w:val="5"/>
        <w:numId w:val="1"/>
      </w:numPr>
      <w:spacing w:before="120" w:after="120" w:line="360" w:lineRule="auto"/>
      <w:outlineLvl w:val="5"/>
    </w:pPr>
    <w:rPr>
      <w:rFonts w:ascii="Arial" w:eastAsia="仿宋_GB2312" w:hAnsi="Arial"/>
      <w:b/>
      <w:bCs/>
      <w:szCs w:val="21"/>
    </w:rPr>
  </w:style>
  <w:style w:type="paragraph" w:styleId="7">
    <w:name w:val="heading 7"/>
    <w:basedOn w:val="a3"/>
    <w:next w:val="a4"/>
    <w:link w:val="7Char"/>
    <w:qFormat/>
    <w:rsid w:val="005E4027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8">
    <w:name w:val="heading 8"/>
    <w:basedOn w:val="a3"/>
    <w:next w:val="a4"/>
    <w:link w:val="8Char"/>
    <w:qFormat/>
    <w:rsid w:val="005E4027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仿宋_GB2312" w:hAnsi="Arial"/>
    </w:rPr>
  </w:style>
  <w:style w:type="paragraph" w:styleId="9">
    <w:name w:val="heading 9"/>
    <w:basedOn w:val="a3"/>
    <w:next w:val="a4"/>
    <w:link w:val="9Char"/>
    <w:qFormat/>
    <w:rsid w:val="005E4027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仿宋_GB2312" w:hAnsi="Arial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Normal Indent"/>
    <w:aliases w:val="正文（首行缩进两字）"/>
    <w:basedOn w:val="a3"/>
    <w:link w:val="Char"/>
    <w:rsid w:val="003E5D27"/>
    <w:pPr>
      <w:spacing w:afterLines="50"/>
      <w:ind w:firstLineChars="200" w:firstLine="420"/>
    </w:pPr>
  </w:style>
  <w:style w:type="character" w:customStyle="1" w:styleId="Char">
    <w:name w:val="正文缩进 Char"/>
    <w:aliases w:val="正文（首行缩进两字） Char"/>
    <w:link w:val="a4"/>
    <w:rsid w:val="007C25C5"/>
    <w:rPr>
      <w:kern w:val="2"/>
      <w:sz w:val="21"/>
      <w:szCs w:val="24"/>
    </w:rPr>
  </w:style>
  <w:style w:type="character" w:customStyle="1" w:styleId="2Char">
    <w:name w:val="标题 2 Char"/>
    <w:aliases w:val="H2 Char,H21 Char,Œ©o‚µ 2 Char,?co??E 2 Char,h2 Char,뙥2 Char,?c1 Char,?co?ƒÊ 2 Char,?2 Char,Œ1 Char,Œ2 Char,Titre 2 Char,Œ©1 Char,Œ©2 Char,©1 Char"/>
    <w:link w:val="2"/>
    <w:rsid w:val="00C333A4"/>
    <w:rPr>
      <w:rFonts w:eastAsia="黑体"/>
      <w:bCs/>
      <w:sz w:val="24"/>
    </w:rPr>
  </w:style>
  <w:style w:type="paragraph" w:styleId="a8">
    <w:name w:val="Subtitle"/>
    <w:basedOn w:val="a3"/>
    <w:autoRedefine/>
    <w:qFormat/>
    <w:rsid w:val="005E4027"/>
    <w:pPr>
      <w:spacing w:before="240" w:after="240" w:line="312" w:lineRule="auto"/>
      <w:jc w:val="center"/>
    </w:pPr>
    <w:rPr>
      <w:rFonts w:ascii="Arial" w:eastAsia="黑体" w:hAnsi="Arial" w:cs="Arial"/>
      <w:b/>
      <w:bCs/>
      <w:kern w:val="28"/>
      <w:sz w:val="36"/>
      <w:szCs w:val="36"/>
    </w:rPr>
  </w:style>
  <w:style w:type="paragraph" w:styleId="a9">
    <w:name w:val="header"/>
    <w:basedOn w:val="a3"/>
    <w:link w:val="Char0"/>
    <w:uiPriority w:val="99"/>
    <w:rsid w:val="00DE76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3"/>
    <w:link w:val="Char1"/>
    <w:autoRedefine/>
    <w:rsid w:val="008D037A"/>
    <w:pPr>
      <w:tabs>
        <w:tab w:val="center" w:pos="4153"/>
        <w:tab w:val="right" w:pos="8306"/>
      </w:tabs>
      <w:snapToGrid w:val="0"/>
      <w:spacing w:before="100" w:after="100"/>
      <w:jc w:val="center"/>
    </w:pPr>
    <w:rPr>
      <w:sz w:val="18"/>
      <w:szCs w:val="18"/>
    </w:rPr>
  </w:style>
  <w:style w:type="character" w:styleId="ab">
    <w:name w:val="page number"/>
    <w:basedOn w:val="a5"/>
    <w:rsid w:val="00B06DD5"/>
  </w:style>
  <w:style w:type="paragraph" w:styleId="ac">
    <w:name w:val="Document Map"/>
    <w:basedOn w:val="a3"/>
    <w:semiHidden/>
    <w:rsid w:val="005E4027"/>
    <w:pPr>
      <w:shd w:val="clear" w:color="auto" w:fill="000080"/>
    </w:pPr>
  </w:style>
  <w:style w:type="paragraph" w:customStyle="1" w:styleId="a1">
    <w:name w:val="附录"/>
    <w:basedOn w:val="a3"/>
    <w:next w:val="a3"/>
    <w:autoRedefine/>
    <w:rsid w:val="005E4027"/>
    <w:pPr>
      <w:keepNext/>
      <w:keepLines/>
      <w:numPr>
        <w:numId w:val="4"/>
      </w:numPr>
      <w:spacing w:beforeLines="50" w:afterLines="50" w:line="600" w:lineRule="auto"/>
      <w:outlineLvl w:val="0"/>
    </w:pPr>
    <w:rPr>
      <w:b/>
      <w:sz w:val="28"/>
    </w:rPr>
  </w:style>
  <w:style w:type="paragraph" w:customStyle="1" w:styleId="a2">
    <w:name w:val="二级附录"/>
    <w:basedOn w:val="a3"/>
    <w:next w:val="a3"/>
    <w:autoRedefine/>
    <w:rsid w:val="005E4027"/>
    <w:pPr>
      <w:numPr>
        <w:ilvl w:val="1"/>
        <w:numId w:val="4"/>
      </w:numPr>
      <w:tabs>
        <w:tab w:val="clear" w:pos="0"/>
        <w:tab w:val="num" w:pos="900"/>
      </w:tabs>
      <w:spacing w:beforeLines="50" w:afterLines="50" w:line="600" w:lineRule="auto"/>
      <w:ind w:leftChars="1" w:left="900" w:rightChars="50" w:right="105" w:hangingChars="374" w:hanging="898"/>
      <w:outlineLvl w:val="1"/>
    </w:pPr>
    <w:rPr>
      <w:rFonts w:ascii="Arial" w:eastAsia="黑体" w:hAnsi="Arial"/>
      <w:sz w:val="24"/>
    </w:rPr>
  </w:style>
  <w:style w:type="paragraph" w:customStyle="1" w:styleId="ad">
    <w:name w:val="文档目录"/>
    <w:basedOn w:val="a3"/>
    <w:autoRedefine/>
    <w:rsid w:val="002C53FE"/>
    <w:pPr>
      <w:spacing w:beforeLines="100" w:before="312" w:afterLines="100" w:after="312" w:line="360" w:lineRule="auto"/>
      <w:jc w:val="center"/>
    </w:pPr>
    <w:rPr>
      <w:rFonts w:ascii="Arial" w:eastAsia="黑体" w:hAnsi="Arial" w:cs="宋体"/>
      <w:sz w:val="30"/>
    </w:rPr>
  </w:style>
  <w:style w:type="paragraph" w:customStyle="1" w:styleId="ae">
    <w:name w:val="前言标题"/>
    <w:basedOn w:val="a3"/>
    <w:next w:val="a3"/>
    <w:autoRedefine/>
    <w:rsid w:val="002B2B88"/>
    <w:pPr>
      <w:spacing w:beforeLines="50" w:before="156" w:afterLines="50" w:after="156" w:line="360" w:lineRule="auto"/>
    </w:pPr>
    <w:rPr>
      <w:rFonts w:ascii="Arial" w:eastAsia="黑体" w:hAnsi="Arial"/>
      <w:b/>
      <w:sz w:val="28"/>
      <w:szCs w:val="28"/>
    </w:rPr>
  </w:style>
  <w:style w:type="paragraph" w:customStyle="1" w:styleId="af">
    <w:name w:val="缩写词"/>
    <w:basedOn w:val="a3"/>
    <w:rsid w:val="005E4027"/>
    <w:pPr>
      <w:tabs>
        <w:tab w:val="left" w:pos="1620"/>
      </w:tabs>
    </w:pPr>
  </w:style>
  <w:style w:type="paragraph" w:styleId="10">
    <w:name w:val="toc 1"/>
    <w:basedOn w:val="a3"/>
    <w:next w:val="a3"/>
    <w:autoRedefine/>
    <w:uiPriority w:val="39"/>
    <w:rsid w:val="00985432"/>
    <w:pPr>
      <w:tabs>
        <w:tab w:val="right" w:leader="dot" w:pos="9628"/>
      </w:tabs>
      <w:snapToGrid w:val="0"/>
      <w:spacing w:before="100" w:after="100"/>
      <w:ind w:leftChars="100" w:left="200" w:rightChars="100" w:right="200"/>
    </w:pPr>
    <w:rPr>
      <w:rFonts w:asciiTheme="minorHAnsi" w:hAnsiTheme="minorHAnsi"/>
      <w:b/>
      <w:bCs/>
      <w:caps/>
    </w:rPr>
  </w:style>
  <w:style w:type="paragraph" w:styleId="20">
    <w:name w:val="toc 2"/>
    <w:basedOn w:val="a3"/>
    <w:next w:val="a3"/>
    <w:autoRedefine/>
    <w:uiPriority w:val="39"/>
    <w:rsid w:val="00162C5B"/>
    <w:pPr>
      <w:tabs>
        <w:tab w:val="left" w:pos="800"/>
        <w:tab w:val="right" w:leader="dot" w:pos="8302"/>
      </w:tabs>
      <w:snapToGrid w:val="0"/>
      <w:spacing w:before="100" w:after="100"/>
      <w:ind w:left="198"/>
    </w:pPr>
    <w:rPr>
      <w:rFonts w:asciiTheme="minorHAnsi" w:hAnsiTheme="minorHAnsi"/>
      <w:b/>
      <w:smallCaps/>
    </w:rPr>
  </w:style>
  <w:style w:type="paragraph" w:styleId="30">
    <w:name w:val="toc 3"/>
    <w:basedOn w:val="a3"/>
    <w:next w:val="a3"/>
    <w:autoRedefine/>
    <w:uiPriority w:val="39"/>
    <w:rsid w:val="00F01CB3"/>
    <w:pPr>
      <w:tabs>
        <w:tab w:val="left" w:pos="1200"/>
        <w:tab w:val="right" w:leader="dot" w:pos="8302"/>
      </w:tabs>
      <w:snapToGrid w:val="0"/>
      <w:spacing w:beforeAutospacing="0" w:afterAutospacing="0"/>
      <w:ind w:left="403"/>
    </w:pPr>
    <w:rPr>
      <w:rFonts w:asciiTheme="minorHAnsi" w:hAnsiTheme="minorHAnsi"/>
      <w:iCs/>
    </w:rPr>
  </w:style>
  <w:style w:type="paragraph" w:styleId="40">
    <w:name w:val="toc 4"/>
    <w:basedOn w:val="a3"/>
    <w:next w:val="a3"/>
    <w:autoRedefine/>
    <w:uiPriority w:val="39"/>
    <w:rsid w:val="005E4027"/>
    <w:pPr>
      <w:ind w:left="600"/>
    </w:pPr>
    <w:rPr>
      <w:rFonts w:asciiTheme="minorHAnsi" w:hAnsiTheme="minorHAnsi"/>
      <w:sz w:val="18"/>
      <w:szCs w:val="18"/>
    </w:rPr>
  </w:style>
  <w:style w:type="paragraph" w:styleId="50">
    <w:name w:val="toc 5"/>
    <w:basedOn w:val="a3"/>
    <w:next w:val="a3"/>
    <w:autoRedefine/>
    <w:uiPriority w:val="39"/>
    <w:rsid w:val="005E4027"/>
    <w:pPr>
      <w:ind w:left="800"/>
    </w:pPr>
    <w:rPr>
      <w:rFonts w:asciiTheme="minorHAnsi" w:hAnsiTheme="minorHAnsi"/>
      <w:sz w:val="18"/>
      <w:szCs w:val="18"/>
    </w:rPr>
  </w:style>
  <w:style w:type="paragraph" w:styleId="60">
    <w:name w:val="toc 6"/>
    <w:basedOn w:val="a3"/>
    <w:next w:val="a3"/>
    <w:autoRedefine/>
    <w:uiPriority w:val="39"/>
    <w:rsid w:val="005E4027"/>
    <w:pPr>
      <w:ind w:left="1000"/>
    </w:pPr>
    <w:rPr>
      <w:rFonts w:asciiTheme="minorHAnsi" w:hAnsiTheme="minorHAnsi"/>
      <w:sz w:val="18"/>
      <w:szCs w:val="18"/>
    </w:rPr>
  </w:style>
  <w:style w:type="paragraph" w:styleId="70">
    <w:name w:val="toc 7"/>
    <w:basedOn w:val="a3"/>
    <w:next w:val="a3"/>
    <w:autoRedefine/>
    <w:uiPriority w:val="39"/>
    <w:rsid w:val="005E4027"/>
    <w:pPr>
      <w:ind w:left="1200"/>
    </w:pPr>
    <w:rPr>
      <w:rFonts w:asciiTheme="minorHAnsi" w:hAnsiTheme="minorHAnsi"/>
      <w:sz w:val="18"/>
      <w:szCs w:val="18"/>
    </w:rPr>
  </w:style>
  <w:style w:type="paragraph" w:styleId="80">
    <w:name w:val="toc 8"/>
    <w:basedOn w:val="a3"/>
    <w:next w:val="a3"/>
    <w:autoRedefine/>
    <w:uiPriority w:val="39"/>
    <w:rsid w:val="005E4027"/>
    <w:pPr>
      <w:ind w:left="1400"/>
    </w:pPr>
    <w:rPr>
      <w:rFonts w:asciiTheme="minorHAnsi" w:hAnsiTheme="minorHAnsi"/>
      <w:sz w:val="18"/>
      <w:szCs w:val="18"/>
    </w:rPr>
  </w:style>
  <w:style w:type="paragraph" w:styleId="90">
    <w:name w:val="toc 9"/>
    <w:basedOn w:val="a3"/>
    <w:next w:val="a3"/>
    <w:autoRedefine/>
    <w:uiPriority w:val="39"/>
    <w:rsid w:val="005E4027"/>
    <w:pPr>
      <w:ind w:left="1600"/>
    </w:pPr>
    <w:rPr>
      <w:rFonts w:asciiTheme="minorHAnsi" w:hAnsiTheme="minorHAnsi"/>
      <w:sz w:val="18"/>
      <w:szCs w:val="18"/>
    </w:rPr>
  </w:style>
  <w:style w:type="character" w:styleId="af0">
    <w:name w:val="Hyperlink"/>
    <w:uiPriority w:val="99"/>
    <w:rsid w:val="005E4027"/>
    <w:rPr>
      <w:color w:val="0000FF"/>
      <w:u w:val="single"/>
    </w:rPr>
  </w:style>
  <w:style w:type="paragraph" w:styleId="af1">
    <w:name w:val="caption"/>
    <w:aliases w:val="表头"/>
    <w:basedOn w:val="a3"/>
    <w:next w:val="a3"/>
    <w:autoRedefine/>
    <w:qFormat/>
    <w:rsid w:val="00096342"/>
    <w:pPr>
      <w:tabs>
        <w:tab w:val="left" w:pos="0"/>
      </w:tabs>
      <w:spacing w:before="152" w:after="160"/>
      <w:jc w:val="center"/>
    </w:pPr>
    <w:rPr>
      <w:rFonts w:ascii="Arial" w:eastAsia="黑体" w:hAnsi="Arial" w:cs="Arial"/>
      <w:szCs w:val="21"/>
    </w:rPr>
  </w:style>
  <w:style w:type="paragraph" w:styleId="af2">
    <w:name w:val="table of figures"/>
    <w:basedOn w:val="a3"/>
    <w:next w:val="a3"/>
    <w:uiPriority w:val="99"/>
    <w:rsid w:val="005E4027"/>
    <w:pPr>
      <w:ind w:left="420" w:hanging="420"/>
    </w:pPr>
    <w:rPr>
      <w:smallCaps/>
    </w:rPr>
  </w:style>
  <w:style w:type="table" w:styleId="af3">
    <w:name w:val="Table Grid"/>
    <w:basedOn w:val="a6"/>
    <w:rsid w:val="00197ED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Balloon Text"/>
    <w:basedOn w:val="a3"/>
    <w:link w:val="Char2"/>
    <w:uiPriority w:val="99"/>
    <w:semiHidden/>
    <w:rsid w:val="005E4027"/>
    <w:rPr>
      <w:sz w:val="18"/>
      <w:szCs w:val="18"/>
    </w:rPr>
  </w:style>
  <w:style w:type="character" w:customStyle="1" w:styleId="Char2">
    <w:name w:val="批注框文本 Char"/>
    <w:basedOn w:val="a5"/>
    <w:link w:val="af4"/>
    <w:uiPriority w:val="99"/>
    <w:semiHidden/>
    <w:rsid w:val="00197049"/>
    <w:rPr>
      <w:kern w:val="2"/>
      <w:sz w:val="18"/>
      <w:szCs w:val="18"/>
    </w:rPr>
  </w:style>
  <w:style w:type="paragraph" w:customStyle="1" w:styleId="a">
    <w:name w:val="图形说明"/>
    <w:basedOn w:val="a3"/>
    <w:autoRedefine/>
    <w:rsid w:val="005E4027"/>
    <w:pPr>
      <w:numPr>
        <w:numId w:val="2"/>
      </w:numPr>
      <w:tabs>
        <w:tab w:val="left" w:pos="0"/>
      </w:tabs>
      <w:jc w:val="center"/>
    </w:pPr>
    <w:rPr>
      <w:rFonts w:ascii="Arial" w:eastAsia="黑体" w:hAnsi="Arial"/>
      <w:szCs w:val="21"/>
    </w:rPr>
  </w:style>
  <w:style w:type="paragraph" w:styleId="af5">
    <w:name w:val="toa heading"/>
    <w:basedOn w:val="a3"/>
    <w:next w:val="a3"/>
    <w:semiHidden/>
    <w:rsid w:val="005E4027"/>
    <w:pPr>
      <w:spacing w:before="120"/>
    </w:pPr>
    <w:rPr>
      <w:rFonts w:ascii="Arial" w:hAnsi="Arial" w:cs="Arial"/>
      <w:sz w:val="24"/>
    </w:rPr>
  </w:style>
  <w:style w:type="paragraph" w:customStyle="1" w:styleId="a0">
    <w:name w:val="表格说明"/>
    <w:basedOn w:val="a3"/>
    <w:autoRedefine/>
    <w:rsid w:val="005E4027"/>
    <w:pPr>
      <w:numPr>
        <w:numId w:val="3"/>
      </w:numPr>
      <w:spacing w:afterLines="50"/>
      <w:jc w:val="center"/>
    </w:pPr>
    <w:rPr>
      <w:rFonts w:ascii="Arial" w:eastAsia="黑体" w:hAnsi="Arial"/>
      <w:szCs w:val="21"/>
    </w:rPr>
  </w:style>
  <w:style w:type="paragraph" w:styleId="af6">
    <w:name w:val="Plain Text"/>
    <w:basedOn w:val="a3"/>
    <w:rsid w:val="00E92F3D"/>
    <w:rPr>
      <w:rFonts w:ascii="宋体" w:hAnsi="Courier New" w:cs="Courier New"/>
      <w:szCs w:val="21"/>
    </w:rPr>
  </w:style>
  <w:style w:type="character" w:styleId="af7">
    <w:name w:val="annotation reference"/>
    <w:semiHidden/>
    <w:rsid w:val="00C82CA9"/>
    <w:rPr>
      <w:sz w:val="21"/>
      <w:szCs w:val="21"/>
    </w:rPr>
  </w:style>
  <w:style w:type="paragraph" w:styleId="af8">
    <w:name w:val="annotation text"/>
    <w:basedOn w:val="a3"/>
    <w:semiHidden/>
    <w:rsid w:val="00C82CA9"/>
  </w:style>
  <w:style w:type="paragraph" w:styleId="af9">
    <w:name w:val="annotation subject"/>
    <w:basedOn w:val="af8"/>
    <w:next w:val="af8"/>
    <w:semiHidden/>
    <w:rsid w:val="00C82CA9"/>
    <w:rPr>
      <w:b/>
      <w:bCs/>
    </w:rPr>
  </w:style>
  <w:style w:type="paragraph" w:styleId="afa">
    <w:name w:val="Revision"/>
    <w:hidden/>
    <w:uiPriority w:val="99"/>
    <w:semiHidden/>
    <w:rsid w:val="000B52C0"/>
    <w:rPr>
      <w:kern w:val="2"/>
      <w:sz w:val="21"/>
      <w:szCs w:val="24"/>
    </w:rPr>
  </w:style>
  <w:style w:type="paragraph" w:customStyle="1" w:styleId="Default">
    <w:name w:val="Default"/>
    <w:rsid w:val="0035584C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b">
    <w:name w:val="List Paragraph"/>
    <w:basedOn w:val="a3"/>
    <w:uiPriority w:val="34"/>
    <w:qFormat/>
    <w:rsid w:val="0088731E"/>
    <w:pPr>
      <w:ind w:firstLineChars="200" w:firstLine="420"/>
    </w:pPr>
  </w:style>
  <w:style w:type="paragraph" w:customStyle="1" w:styleId="afc">
    <w:name w:val="样式 左"/>
    <w:basedOn w:val="a3"/>
    <w:qFormat/>
    <w:rsid w:val="00564993"/>
    <w:pPr>
      <w:widowControl w:val="0"/>
      <w:spacing w:beforeAutospacing="0" w:afterAutospacing="0"/>
    </w:pPr>
    <w:rPr>
      <w:rFonts w:cs="宋体"/>
    </w:rPr>
  </w:style>
  <w:style w:type="character" w:customStyle="1" w:styleId="fontstyle01">
    <w:name w:val="fontstyle01"/>
    <w:basedOn w:val="a5"/>
    <w:rsid w:val="00840C03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5"/>
    <w:rsid w:val="00840C0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afd">
    <w:name w:val="FollowedHyperlink"/>
    <w:basedOn w:val="a5"/>
    <w:uiPriority w:val="99"/>
    <w:semiHidden/>
    <w:unhideWhenUsed/>
    <w:rsid w:val="00CB02BF"/>
    <w:rPr>
      <w:color w:val="800080"/>
      <w:u w:val="single"/>
    </w:rPr>
  </w:style>
  <w:style w:type="paragraph" w:customStyle="1" w:styleId="font5">
    <w:name w:val="font5"/>
    <w:basedOn w:val="a3"/>
    <w:rsid w:val="00CB02BF"/>
    <w:pPr>
      <w:spacing w:before="100" w:after="100"/>
    </w:pPr>
    <w:rPr>
      <w:rFonts w:ascii="宋体" w:hAnsi="宋体" w:cs="宋体"/>
      <w:sz w:val="18"/>
      <w:szCs w:val="18"/>
    </w:rPr>
  </w:style>
  <w:style w:type="paragraph" w:customStyle="1" w:styleId="xl44192">
    <w:name w:val="xl44192"/>
    <w:basedOn w:val="a3"/>
    <w:rsid w:val="00CB02BF"/>
    <w:pPr>
      <w:spacing w:before="100" w:after="100"/>
      <w:jc w:val="center"/>
    </w:pPr>
    <w:rPr>
      <w:rFonts w:ascii="宋体" w:hAnsi="宋体" w:cs="宋体"/>
      <w:sz w:val="24"/>
    </w:rPr>
  </w:style>
  <w:style w:type="paragraph" w:customStyle="1" w:styleId="xl44193">
    <w:name w:val="xl44193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  <w:jc w:val="center"/>
      <w:textAlignment w:val="center"/>
    </w:pPr>
    <w:rPr>
      <w:rFonts w:ascii="Verdana" w:hAnsi="Verdana" w:cs="宋体"/>
      <w:b/>
      <w:bCs/>
      <w:sz w:val="24"/>
    </w:rPr>
  </w:style>
  <w:style w:type="paragraph" w:customStyle="1" w:styleId="xl44194">
    <w:name w:val="xl44194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  <w:jc w:val="center"/>
      <w:textAlignment w:val="center"/>
    </w:pPr>
    <w:rPr>
      <w:rFonts w:ascii="宋体" w:hAnsi="宋体" w:cs="宋体"/>
      <w:b/>
      <w:bCs/>
      <w:color w:val="538DD5"/>
      <w:sz w:val="24"/>
    </w:rPr>
  </w:style>
  <w:style w:type="paragraph" w:customStyle="1" w:styleId="xl44195">
    <w:name w:val="xl44195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</w:pPr>
    <w:rPr>
      <w:rFonts w:ascii="宋体" w:hAnsi="宋体" w:cs="宋体"/>
      <w:sz w:val="24"/>
    </w:rPr>
  </w:style>
  <w:style w:type="paragraph" w:customStyle="1" w:styleId="xl44196">
    <w:name w:val="xl44196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</w:pPr>
    <w:rPr>
      <w:rFonts w:ascii="宋体" w:hAnsi="宋体" w:cs="宋体"/>
      <w:sz w:val="24"/>
    </w:rPr>
  </w:style>
  <w:style w:type="paragraph" w:customStyle="1" w:styleId="xl44197">
    <w:name w:val="xl44197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</w:pPr>
    <w:rPr>
      <w:rFonts w:ascii="宋体" w:hAnsi="宋体" w:cs="宋体"/>
      <w:color w:val="00B0F0"/>
      <w:sz w:val="24"/>
    </w:rPr>
  </w:style>
  <w:style w:type="paragraph" w:customStyle="1" w:styleId="xl44198">
    <w:name w:val="xl44198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after="100"/>
      <w:jc w:val="center"/>
      <w:textAlignment w:val="center"/>
    </w:pPr>
    <w:rPr>
      <w:rFonts w:ascii="宋体" w:hAnsi="宋体" w:cs="宋体"/>
      <w:b/>
      <w:bCs/>
      <w:color w:val="CC0000"/>
      <w:sz w:val="24"/>
    </w:rPr>
  </w:style>
  <w:style w:type="paragraph" w:customStyle="1" w:styleId="xl44199">
    <w:name w:val="xl44199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after="100"/>
    </w:pPr>
    <w:rPr>
      <w:rFonts w:ascii="宋体" w:hAnsi="宋体" w:cs="宋体"/>
      <w:sz w:val="24"/>
    </w:rPr>
  </w:style>
  <w:style w:type="paragraph" w:customStyle="1" w:styleId="xl44200">
    <w:name w:val="xl44200"/>
    <w:basedOn w:val="a3"/>
    <w:rsid w:val="00CB02B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after="100"/>
    </w:pPr>
    <w:rPr>
      <w:rFonts w:ascii="宋体" w:hAnsi="宋体" w:cs="宋体"/>
      <w:sz w:val="24"/>
    </w:rPr>
  </w:style>
  <w:style w:type="character" w:customStyle="1" w:styleId="Char1">
    <w:name w:val="页脚 Char"/>
    <w:basedOn w:val="a5"/>
    <w:link w:val="aa"/>
    <w:rsid w:val="008D037A"/>
    <w:rPr>
      <w:sz w:val="18"/>
      <w:szCs w:val="18"/>
    </w:rPr>
  </w:style>
  <w:style w:type="character" w:customStyle="1" w:styleId="1Char">
    <w:name w:val="标题 1 Char"/>
    <w:aliases w:val="Heading U Char,H1 Char,H11 Char,Œ©o‚µ 1 Char,?co??E 1 Char,h1 Char,뙥 Char,?c Char,?co?ƒÊ 1 Char,? Char,Œ Char,Titre 1 Char,µ 2 Char"/>
    <w:link w:val="1"/>
    <w:rsid w:val="00481FBF"/>
    <w:rPr>
      <w:rFonts w:ascii="Arial" w:eastAsia="黑体" w:hAnsi="Arial"/>
      <w:b/>
      <w:bCs/>
      <w:kern w:val="44"/>
      <w:sz w:val="28"/>
      <w:szCs w:val="28"/>
    </w:rPr>
  </w:style>
  <w:style w:type="character" w:customStyle="1" w:styleId="3Char">
    <w:name w:val="标题 3 Char"/>
    <w:aliases w:val="H3 Char,H31 Char,h3 Char,Titre 3 Char"/>
    <w:link w:val="3"/>
    <w:rsid w:val="0000508F"/>
    <w:rPr>
      <w:b/>
      <w:bCs/>
      <w:sz w:val="24"/>
      <w:szCs w:val="32"/>
    </w:rPr>
  </w:style>
  <w:style w:type="character" w:customStyle="1" w:styleId="4Char">
    <w:name w:val="标题 4 Char"/>
    <w:link w:val="4"/>
    <w:rsid w:val="00481FBF"/>
    <w:rPr>
      <w:rFonts w:ascii="Arial" w:eastAsia="黑体" w:hAnsi="Arial"/>
      <w:b/>
      <w:bCs/>
      <w:szCs w:val="28"/>
    </w:rPr>
  </w:style>
  <w:style w:type="character" w:customStyle="1" w:styleId="5Char">
    <w:name w:val="标题 5 Char"/>
    <w:link w:val="5"/>
    <w:rsid w:val="00481FBF"/>
    <w:rPr>
      <w:b/>
      <w:bCs/>
      <w:szCs w:val="21"/>
    </w:rPr>
  </w:style>
  <w:style w:type="character" w:customStyle="1" w:styleId="6Char">
    <w:name w:val="标题 6 Char"/>
    <w:link w:val="6"/>
    <w:rsid w:val="00481FBF"/>
    <w:rPr>
      <w:rFonts w:ascii="Arial" w:eastAsia="仿宋_GB2312" w:hAnsi="Arial"/>
      <w:b/>
      <w:bCs/>
      <w:szCs w:val="21"/>
    </w:rPr>
  </w:style>
  <w:style w:type="character" w:customStyle="1" w:styleId="7Char">
    <w:name w:val="标题 7 Char"/>
    <w:link w:val="7"/>
    <w:rsid w:val="00481FBF"/>
    <w:rPr>
      <w:rFonts w:eastAsia="仿宋_GB2312"/>
      <w:bCs/>
    </w:rPr>
  </w:style>
  <w:style w:type="character" w:customStyle="1" w:styleId="8Char">
    <w:name w:val="标题 8 Char"/>
    <w:link w:val="8"/>
    <w:rsid w:val="00481FBF"/>
    <w:rPr>
      <w:rFonts w:ascii="Arial" w:eastAsia="仿宋_GB2312" w:hAnsi="Arial"/>
    </w:rPr>
  </w:style>
  <w:style w:type="character" w:customStyle="1" w:styleId="9Char">
    <w:name w:val="标题 9 Char"/>
    <w:link w:val="9"/>
    <w:rsid w:val="00481FBF"/>
    <w:rPr>
      <w:rFonts w:ascii="Arial" w:eastAsia="仿宋_GB2312" w:hAnsi="Arial"/>
      <w:szCs w:val="21"/>
    </w:rPr>
  </w:style>
  <w:style w:type="character" w:customStyle="1" w:styleId="Char0">
    <w:name w:val="页眉 Char"/>
    <w:link w:val="a9"/>
    <w:uiPriority w:val="99"/>
    <w:rsid w:val="00481FBF"/>
    <w:rPr>
      <w:sz w:val="18"/>
      <w:szCs w:val="18"/>
    </w:rPr>
  </w:style>
  <w:style w:type="paragraph" w:customStyle="1" w:styleId="afe">
    <w:uiPriority w:val="61"/>
    <w:rsid w:val="00481FBF"/>
    <w:pPr>
      <w:spacing w:beforeAutospacing="0" w:afterAutospacing="0"/>
    </w:pPr>
    <w:rPr>
      <w:rFonts w:ascii="Calibri" w:hAnsi="Calibri"/>
      <w:sz w:val="22"/>
    </w:rPr>
  </w:style>
  <w:style w:type="table" w:styleId="-3">
    <w:name w:val="Light List Accent 3"/>
    <w:basedOn w:val="a6"/>
    <w:uiPriority w:val="61"/>
    <w:semiHidden/>
    <w:unhideWhenUsed/>
    <w:rsid w:val="00481FBF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a5"/>
    <w:rsid w:val="00C77124"/>
  </w:style>
  <w:style w:type="character" w:customStyle="1" w:styleId="TableHeadingChar">
    <w:name w:val="Table Heading Char"/>
    <w:link w:val="TableHeading"/>
    <w:rsid w:val="008E0049"/>
    <w:rPr>
      <w:rFonts w:ascii="Book Antiqua" w:eastAsia="黑体" w:hAnsi="Book Antiqua" w:cs="Book Antiqua"/>
      <w:bCs/>
      <w:snapToGrid w:val="0"/>
      <w:sz w:val="21"/>
      <w:szCs w:val="21"/>
    </w:rPr>
  </w:style>
  <w:style w:type="character" w:customStyle="1" w:styleId="TableTextChar">
    <w:name w:val="Table Text Char"/>
    <w:link w:val="TableText"/>
    <w:rsid w:val="008E0049"/>
    <w:rPr>
      <w:rFonts w:cs="Arial"/>
      <w:snapToGrid w:val="0"/>
      <w:sz w:val="21"/>
      <w:szCs w:val="21"/>
    </w:rPr>
  </w:style>
  <w:style w:type="paragraph" w:customStyle="1" w:styleId="TableHeading">
    <w:name w:val="Table Heading"/>
    <w:basedOn w:val="a3"/>
    <w:link w:val="TableHeadingChar"/>
    <w:rsid w:val="008E0049"/>
    <w:pPr>
      <w:keepNext/>
      <w:widowControl w:val="0"/>
      <w:topLinePunct/>
      <w:adjustRightInd w:val="0"/>
      <w:snapToGrid w:val="0"/>
      <w:spacing w:before="80" w:beforeAutospacing="0" w:after="80" w:afterAutospacing="0" w:line="240" w:lineRule="atLeast"/>
    </w:pPr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TableText">
    <w:name w:val="Table Text"/>
    <w:basedOn w:val="a3"/>
    <w:link w:val="TableTextChar"/>
    <w:rsid w:val="008E0049"/>
    <w:pPr>
      <w:widowControl w:val="0"/>
      <w:topLinePunct/>
      <w:adjustRightInd w:val="0"/>
      <w:snapToGrid w:val="0"/>
      <w:spacing w:before="80" w:beforeAutospacing="0" w:after="80" w:afterAutospacing="0" w:line="240" w:lineRule="atLeast"/>
    </w:pPr>
    <w:rPr>
      <w:rFonts w:cs="Arial"/>
      <w:snapToGrid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doc\&#25991;&#20214;&#26679;&#26412;\&#30740;&#21457;&#37096;&#27169;&#29256;\&#38271;&#31687;&#24133;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1F1B4-D774-477B-8D42-1583EFEC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长篇幅文档模板</Template>
  <TotalTime>435</TotalTime>
  <Pages>10</Pages>
  <Words>750</Words>
  <Characters>4276</Characters>
  <Application>Microsoft Office Word</Application>
  <DocSecurity>0</DocSecurity>
  <Lines>35</Lines>
  <Paragraphs>10</Paragraphs>
  <ScaleCrop>false</ScaleCrop>
  <Company>Shanghai Fullhan Microelectronics Co.,Ltd.</Company>
  <LinksUpToDate>false</LinksUpToDate>
  <CharactersWithSpaces>5016</CharactersWithSpaces>
  <SharedDoc>false</SharedDoc>
  <HLinks>
    <vt:vector size="102" baseType="variant">
      <vt:variant>
        <vt:i4>1507389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_Toc415580442</vt:lpwstr>
      </vt:variant>
      <vt:variant>
        <vt:i4>1507389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_Toc415580441</vt:lpwstr>
      </vt:variant>
      <vt:variant>
        <vt:i4>1507389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_Toc415580440</vt:lpwstr>
      </vt:variant>
      <vt:variant>
        <vt:i4>1048637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_Toc415580439</vt:lpwstr>
      </vt:variant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_Toc415580438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_Toc415580437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_Toc415580436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_Toc415580435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_Toc415580434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_Toc415580433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_Toc415580432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_Toc415580431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_Toc415580430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_Toc415580429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_Toc415580428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_Toc415580427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_Toc415580426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</dc:creator>
  <cp:keywords/>
  <dc:description/>
  <cp:lastModifiedBy>husb</cp:lastModifiedBy>
  <cp:revision>127</cp:revision>
  <cp:lastPrinted>2023-04-21T06:41:00Z</cp:lastPrinted>
  <dcterms:created xsi:type="dcterms:W3CDTF">2020-12-08T14:54:00Z</dcterms:created>
  <dcterms:modified xsi:type="dcterms:W3CDTF">2023-04-25T02:03:00Z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My Company</vt:lpwstr>
  </property>
  <property fmtid="{D5CDD505-2E9C-101B-9397-08002B2CF9AE}" pid="3" name="Copyright">
    <vt:lpwstr>***** Copyright 2010 All Rights Reserved. *****</vt:lpwstr>
  </property>
  <property fmtid="{D5CDD505-2E9C-101B-9397-08002B2CF9AE}" pid="4" name="Verilog">
    <vt:bool>true</vt:bool>
  </property>
  <property fmtid="{D5CDD505-2E9C-101B-9397-08002B2CF9AE}" pid="5" name="VHDL">
    <vt:bool>true</vt:bool>
  </property>
  <property fmtid="{D5CDD505-2E9C-101B-9397-08002B2CF9AE}" pid="6" name="OCP">
    <vt:bool>false</vt:bool>
  </property>
  <property fmtid="{D5CDD505-2E9C-101B-9397-08002B2CF9AE}" pid="7" name="UVM">
    <vt:bool>true</vt:bool>
  </property>
  <property fmtid="{D5CDD505-2E9C-101B-9397-08002B2CF9AE}" pid="8" name="OVM">
    <vt:bool>true</vt:bool>
  </property>
  <property fmtid="{D5CDD505-2E9C-101B-9397-08002B2CF9AE}" pid="9" name="VMM">
    <vt:bool>true</vt:bool>
  </property>
  <property fmtid="{D5CDD505-2E9C-101B-9397-08002B2CF9AE}" pid="10" name="IP-XACT">
    <vt:bool>true</vt:bool>
  </property>
  <property fmtid="{D5CDD505-2E9C-101B-9397-08002B2CF9AE}" pid="11" name="Header">
    <vt:bool>true</vt:bool>
  </property>
  <property fmtid="{D5CDD505-2E9C-101B-9397-08002B2CF9AE}" pid="12" name="Classes">
    <vt:bool>false</vt:bool>
  </property>
  <property fmtid="{D5CDD505-2E9C-101B-9397-08002B2CF9AE}" pid="13" name="HTML">
    <vt:bool>true</vt:bool>
  </property>
  <property fmtid="{D5CDD505-2E9C-101B-9397-08002B2CF9AE}" pid="14" name="XML">
    <vt:bool>true</vt:bool>
  </property>
  <property fmtid="{D5CDD505-2E9C-101B-9397-08002B2CF9AE}" pid="15" name="PDF">
    <vt:bool>true</vt:bool>
  </property>
  <property fmtid="{D5CDD505-2E9C-101B-9397-08002B2CF9AE}" pid="16" name="RDL">
    <vt:bool>true</vt:bool>
  </property>
  <property fmtid="{D5CDD505-2E9C-101B-9397-08002B2CF9AE}" pid="17" name="ChipAddr">
    <vt:lpwstr>0x400</vt:lpwstr>
  </property>
  <property fmtid="{D5CDD505-2E9C-101B-9397-08002B2CF9AE}" pid="18" name="BlockAddr">
    <vt:lpwstr>0x4000</vt:lpwstr>
  </property>
  <property fmtid="{D5CDD505-2E9C-101B-9397-08002B2CF9AE}" pid="19" name="RegAddr">
    <vt:lpwstr>0x40000</vt:lpwstr>
  </property>
  <property fmtid="{D5CDD505-2E9C-101B-9397-08002B2CF9AE}" pid="20" name="TypeInt">
    <vt:lpwstr>hwint</vt:lpwstr>
  </property>
  <property fmtid="{D5CDD505-2E9C-101B-9397-08002B2CF9AE}" pid="21" name="BigEdian">
    <vt:bool>true</vt:bool>
  </property>
  <property fmtid="{D5CDD505-2E9C-101B-9397-08002B2CF9AE}" pid="22" name="LittleEdian">
    <vt:bool>true</vt:bool>
  </property>
  <property fmtid="{D5CDD505-2E9C-101B-9397-08002B2CF9AE}" pid="23" name="IndexHeading">
    <vt:bool>true</vt:bool>
  </property>
  <property fmtid="{D5CDD505-2E9C-101B-9397-08002B2CF9AE}" pid="24" name="IndexTable">
    <vt:bool>true</vt:bool>
  </property>
  <property fmtid="{D5CDD505-2E9C-101B-9397-08002B2CF9AE}" pid="25" name="RegWidth">
    <vt:i4>32</vt:i4>
  </property>
  <property fmtid="{D5CDD505-2E9C-101B-9397-08002B2CF9AE}" pid="26" name="AMBA">
    <vt:bool>true</vt:bool>
  </property>
  <property fmtid="{D5CDD505-2E9C-101B-9397-08002B2CF9AE}" pid="27" name="AVALON">
    <vt:bool>false</vt:bool>
  </property>
  <property fmtid="{D5CDD505-2E9C-101B-9397-08002B2CF9AE}" pid="28" name="PROPRIETARY">
    <vt:bool>false</vt:bool>
  </property>
  <property fmtid="{D5CDD505-2E9C-101B-9397-08002B2CF9AE}" pid="29" name="PreserveNames">
    <vt:bool>false</vt:bool>
  </property>
  <property fmtid="{D5CDD505-2E9C-101B-9397-08002B2CF9AE}" pid="30" name="DistributedDecode">
    <vt:bool>false</vt:bool>
  </property>
  <property fmtid="{D5CDD505-2E9C-101B-9397-08002B2CF9AE}" pid="31" name="DOCVERSION">
    <vt:lpwstr>none</vt:lpwstr>
  </property>
  <property fmtid="{D5CDD505-2E9C-101B-9397-08002B2CF9AE}" pid="32" name="VERSION">
    <vt:lpwstr>v1.5</vt:lpwstr>
  </property>
  <property fmtid="{D5CDD505-2E9C-101B-9397-08002B2CF9AE}" pid="33" name="UNIT">
    <vt:i4>32</vt:i4>
  </property>
  <property fmtid="{D5CDD505-2E9C-101B-9397-08002B2CF9AE}" pid="34" name="TCL">
    <vt:lpwstr/>
  </property>
</Properties>
</file>